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60065" w14:textId="15A523E8" w:rsidR="009F76B3" w:rsidRPr="009F76B3" w:rsidRDefault="009F76B3" w:rsidP="009F76B3">
      <w:pPr>
        <w:spacing w:line="360" w:lineRule="auto"/>
        <w:rPr>
          <w:b/>
          <w:bCs/>
          <w:lang w:val="en-US"/>
        </w:rPr>
      </w:pPr>
      <w:bookmarkStart w:id="0" w:name="_Hlk35338779"/>
      <w:r w:rsidRPr="009F76B3">
        <w:rPr>
          <w:b/>
          <w:bCs/>
          <w:lang w:val="en-US"/>
        </w:rPr>
        <w:t>Highlights</w:t>
      </w:r>
    </w:p>
    <w:p w14:paraId="7B28A04C" w14:textId="73776838" w:rsidR="00F032FD" w:rsidRDefault="00F032FD" w:rsidP="00842BAE">
      <w:pPr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Evaluated fall vegetation in 30 cropping systems against six performance metrics</w:t>
      </w:r>
    </w:p>
    <w:p w14:paraId="0025FE87" w14:textId="01A84737" w:rsidR="003C5483" w:rsidRPr="00B54510" w:rsidRDefault="00876749" w:rsidP="003C5483">
      <w:pPr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 xml:space="preserve">Mid-season </w:t>
      </w:r>
      <w:r w:rsidR="00D02591">
        <w:rPr>
          <w:lang w:val="en-US"/>
        </w:rPr>
        <w:t xml:space="preserve">establishment of </w:t>
      </w:r>
      <w:r>
        <w:rPr>
          <w:lang w:val="en-US"/>
        </w:rPr>
        <w:t>r</w:t>
      </w:r>
      <w:r w:rsidR="003C5483" w:rsidRPr="00B54510">
        <w:rPr>
          <w:lang w:val="en-US"/>
        </w:rPr>
        <w:t xml:space="preserve">adish covercrop performed well in </w:t>
      </w:r>
      <w:r w:rsidR="003C5483">
        <w:rPr>
          <w:lang w:val="en-US"/>
        </w:rPr>
        <w:t>all metrics in all systems</w:t>
      </w:r>
    </w:p>
    <w:p w14:paraId="12EC2964" w14:textId="3D073648" w:rsidR="009F76B3" w:rsidRDefault="00842BAE" w:rsidP="00B54510">
      <w:pPr>
        <w:numPr>
          <w:ilvl w:val="0"/>
          <w:numId w:val="3"/>
        </w:numPr>
        <w:spacing w:line="360" w:lineRule="auto"/>
        <w:rPr>
          <w:lang w:val="en-US"/>
        </w:rPr>
      </w:pPr>
      <w:r w:rsidRPr="00B54510">
        <w:rPr>
          <w:lang w:val="en-US"/>
        </w:rPr>
        <w:t>Cover crop mixtures did not establish well</w:t>
      </w:r>
      <w:r w:rsidR="00C874A3" w:rsidRPr="00B54510">
        <w:rPr>
          <w:lang w:val="en-US"/>
        </w:rPr>
        <w:t xml:space="preserve"> and </w:t>
      </w:r>
      <w:r w:rsidR="00D02591">
        <w:rPr>
          <w:lang w:val="en-US"/>
        </w:rPr>
        <w:t>produced</w:t>
      </w:r>
      <w:r w:rsidR="00C874A3" w:rsidRPr="00B54510">
        <w:rPr>
          <w:lang w:val="en-US"/>
        </w:rPr>
        <w:t xml:space="preserve"> low </w:t>
      </w:r>
      <w:r w:rsidR="00BE271F">
        <w:rPr>
          <w:lang w:val="en-US"/>
        </w:rPr>
        <w:t xml:space="preserve">ecological </w:t>
      </w:r>
      <w:r w:rsidR="00C874A3" w:rsidRPr="00B54510">
        <w:rPr>
          <w:lang w:val="en-US"/>
        </w:rPr>
        <w:t xml:space="preserve">value </w:t>
      </w:r>
      <w:r w:rsidR="00F032FD">
        <w:rPr>
          <w:lang w:val="en-US"/>
        </w:rPr>
        <w:t>fall vegetation</w:t>
      </w:r>
    </w:p>
    <w:p w14:paraId="56D72510" w14:textId="35BA013E" w:rsidR="00B54510" w:rsidRDefault="00876749" w:rsidP="00B54510">
      <w:pPr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Cover crop systems did not always perform better than the no-cover control</w:t>
      </w:r>
    </w:p>
    <w:p w14:paraId="09C2C7E7" w14:textId="4E16971D" w:rsidR="00BE271F" w:rsidRDefault="00BE271F" w:rsidP="00B54510">
      <w:pPr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Crop volunteers dominated fall vegetation communities</w:t>
      </w:r>
      <w:bookmarkEnd w:id="0"/>
    </w:p>
    <w:sectPr w:rsidR="00BE271F" w:rsidSect="00257091">
      <w:footerReference w:type="even" r:id="rId8"/>
      <w:footerReference w:type="default" r:id="rId9"/>
      <w:pgSz w:w="11906" w:h="16838" w:code="9"/>
      <w:pgMar w:top="1440" w:right="1440" w:bottom="1440" w:left="1440" w:header="851" w:footer="851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A9413" w14:textId="77777777" w:rsidR="00CA68F8" w:rsidRDefault="00CA68F8">
      <w:r>
        <w:separator/>
      </w:r>
    </w:p>
  </w:endnote>
  <w:endnote w:type="continuationSeparator" w:id="0">
    <w:p w14:paraId="39FE2386" w14:textId="77777777" w:rsidR="00CA68F8" w:rsidRDefault="00CA6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A597B" w14:textId="165880D2" w:rsidR="00DB07CC" w:rsidRDefault="00DB07C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37D7A">
      <w:rPr>
        <w:rStyle w:val="PageNumber"/>
        <w:noProof/>
      </w:rPr>
      <w:t>18</w:t>
    </w:r>
    <w:r>
      <w:rPr>
        <w:rStyle w:val="PageNumber"/>
      </w:rPr>
      <w:fldChar w:fldCharType="end"/>
    </w:r>
  </w:p>
  <w:p w14:paraId="13F785D9" w14:textId="77777777" w:rsidR="00DB07CC" w:rsidRDefault="00DB07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A73A2" w14:textId="77777777" w:rsidR="00DB07CC" w:rsidRDefault="00DB07C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14</w:t>
    </w:r>
    <w:r>
      <w:rPr>
        <w:rStyle w:val="PageNumber"/>
      </w:rPr>
      <w:fldChar w:fldCharType="end"/>
    </w:r>
  </w:p>
  <w:p w14:paraId="3852FF25" w14:textId="77777777" w:rsidR="00DB07CC" w:rsidRDefault="00DB07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89C8E" w14:textId="77777777" w:rsidR="00CA68F8" w:rsidRDefault="00CA68F8">
      <w:r>
        <w:separator/>
      </w:r>
    </w:p>
  </w:footnote>
  <w:footnote w:type="continuationSeparator" w:id="0">
    <w:p w14:paraId="68DF2C2A" w14:textId="77777777" w:rsidR="00CA68F8" w:rsidRDefault="00CA68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C1D5C"/>
    <w:multiLevelType w:val="hybridMultilevel"/>
    <w:tmpl w:val="35E854E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AA621B"/>
    <w:multiLevelType w:val="multilevel"/>
    <w:tmpl w:val="CD7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D43EB"/>
    <w:multiLevelType w:val="hybridMultilevel"/>
    <w:tmpl w:val="35E854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3276657">
    <w:abstractNumId w:val="0"/>
  </w:num>
  <w:num w:numId="2" w16cid:durableId="1421759607">
    <w:abstractNumId w:val="2"/>
  </w:num>
  <w:num w:numId="3" w16cid:durableId="2096780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5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0&lt;/Enabled&gt;&lt;ScanUnformatted&gt;1&lt;/ScanUnformatted&gt;&lt;ScanChanges&gt;1&lt;/ScanChanges&gt;&lt;/ENInstantFormat&gt;"/>
    <w:docVar w:name="EN.Layout" w:val="&lt;ENLayout&gt;&lt;Style&gt;Weed Research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ENLibraries&gt;&lt;Libraries&gt;&lt;item&gt;Ecology-Converted.enl&lt;/item&gt;&lt;/Libraries&gt;&lt;/ENLibraries&gt;"/>
  </w:docVars>
  <w:rsids>
    <w:rsidRoot w:val="00B76139"/>
    <w:rsid w:val="00001069"/>
    <w:rsid w:val="000022E2"/>
    <w:rsid w:val="00002830"/>
    <w:rsid w:val="000043B4"/>
    <w:rsid w:val="000043B8"/>
    <w:rsid w:val="0000618C"/>
    <w:rsid w:val="000103DD"/>
    <w:rsid w:val="0001054F"/>
    <w:rsid w:val="00017265"/>
    <w:rsid w:val="000215F6"/>
    <w:rsid w:val="00022B75"/>
    <w:rsid w:val="000238C4"/>
    <w:rsid w:val="00025376"/>
    <w:rsid w:val="00030C38"/>
    <w:rsid w:val="00030F1C"/>
    <w:rsid w:val="00033458"/>
    <w:rsid w:val="00033FDA"/>
    <w:rsid w:val="000347C5"/>
    <w:rsid w:val="00040339"/>
    <w:rsid w:val="00041F28"/>
    <w:rsid w:val="00045088"/>
    <w:rsid w:val="000508B5"/>
    <w:rsid w:val="00050CDF"/>
    <w:rsid w:val="00055C8C"/>
    <w:rsid w:val="00056E1F"/>
    <w:rsid w:val="00057203"/>
    <w:rsid w:val="00062BFA"/>
    <w:rsid w:val="00063C63"/>
    <w:rsid w:val="00066272"/>
    <w:rsid w:val="000701DF"/>
    <w:rsid w:val="00075466"/>
    <w:rsid w:val="00081453"/>
    <w:rsid w:val="00083D1C"/>
    <w:rsid w:val="00091299"/>
    <w:rsid w:val="00092530"/>
    <w:rsid w:val="000A074B"/>
    <w:rsid w:val="000A78B8"/>
    <w:rsid w:val="000B0944"/>
    <w:rsid w:val="000B21E9"/>
    <w:rsid w:val="000B2786"/>
    <w:rsid w:val="000B5E8A"/>
    <w:rsid w:val="000B66AD"/>
    <w:rsid w:val="000B6D43"/>
    <w:rsid w:val="000B7E46"/>
    <w:rsid w:val="000C25A5"/>
    <w:rsid w:val="000D47E1"/>
    <w:rsid w:val="000D5177"/>
    <w:rsid w:val="000E0ED3"/>
    <w:rsid w:val="000E3872"/>
    <w:rsid w:val="000E5880"/>
    <w:rsid w:val="000E721D"/>
    <w:rsid w:val="000E7436"/>
    <w:rsid w:val="000E7511"/>
    <w:rsid w:val="000E7EB9"/>
    <w:rsid w:val="000F4D95"/>
    <w:rsid w:val="000F7586"/>
    <w:rsid w:val="00101B88"/>
    <w:rsid w:val="00111917"/>
    <w:rsid w:val="001147AE"/>
    <w:rsid w:val="001151AB"/>
    <w:rsid w:val="0012160D"/>
    <w:rsid w:val="00121AD9"/>
    <w:rsid w:val="00121BA5"/>
    <w:rsid w:val="00123F93"/>
    <w:rsid w:val="0012446A"/>
    <w:rsid w:val="00125166"/>
    <w:rsid w:val="00126F2F"/>
    <w:rsid w:val="001306D1"/>
    <w:rsid w:val="00133612"/>
    <w:rsid w:val="001355A7"/>
    <w:rsid w:val="0014451B"/>
    <w:rsid w:val="00145174"/>
    <w:rsid w:val="0014626F"/>
    <w:rsid w:val="001479F9"/>
    <w:rsid w:val="00150FA9"/>
    <w:rsid w:val="00151F40"/>
    <w:rsid w:val="00156D97"/>
    <w:rsid w:val="0016527C"/>
    <w:rsid w:val="00170EBC"/>
    <w:rsid w:val="00170EC0"/>
    <w:rsid w:val="0017199A"/>
    <w:rsid w:val="00180BC4"/>
    <w:rsid w:val="00197824"/>
    <w:rsid w:val="001A00CE"/>
    <w:rsid w:val="001A1339"/>
    <w:rsid w:val="001A1A26"/>
    <w:rsid w:val="001A2BE0"/>
    <w:rsid w:val="001A455C"/>
    <w:rsid w:val="001B0163"/>
    <w:rsid w:val="001B5010"/>
    <w:rsid w:val="001B7D55"/>
    <w:rsid w:val="001C0F78"/>
    <w:rsid w:val="001C2FB2"/>
    <w:rsid w:val="001C52EB"/>
    <w:rsid w:val="001C7E86"/>
    <w:rsid w:val="001C7F6C"/>
    <w:rsid w:val="001D3CD3"/>
    <w:rsid w:val="001D4C76"/>
    <w:rsid w:val="001E3F64"/>
    <w:rsid w:val="001E79BC"/>
    <w:rsid w:val="001F07F6"/>
    <w:rsid w:val="00204786"/>
    <w:rsid w:val="00206215"/>
    <w:rsid w:val="00213217"/>
    <w:rsid w:val="00216616"/>
    <w:rsid w:val="00221D80"/>
    <w:rsid w:val="0022360D"/>
    <w:rsid w:val="00226AAF"/>
    <w:rsid w:val="002314A6"/>
    <w:rsid w:val="002317FF"/>
    <w:rsid w:val="00231E9B"/>
    <w:rsid w:val="00247F49"/>
    <w:rsid w:val="002505D4"/>
    <w:rsid w:val="0025438D"/>
    <w:rsid w:val="00257091"/>
    <w:rsid w:val="00257317"/>
    <w:rsid w:val="00260E18"/>
    <w:rsid w:val="00274552"/>
    <w:rsid w:val="00274A47"/>
    <w:rsid w:val="0027695B"/>
    <w:rsid w:val="00276F65"/>
    <w:rsid w:val="002770DF"/>
    <w:rsid w:val="00283057"/>
    <w:rsid w:val="00297F70"/>
    <w:rsid w:val="002A08AE"/>
    <w:rsid w:val="002A0F74"/>
    <w:rsid w:val="002A4453"/>
    <w:rsid w:val="002A518A"/>
    <w:rsid w:val="002A55FC"/>
    <w:rsid w:val="002A5F86"/>
    <w:rsid w:val="002A6EBF"/>
    <w:rsid w:val="002A7362"/>
    <w:rsid w:val="002A7D26"/>
    <w:rsid w:val="002B4C35"/>
    <w:rsid w:val="002B6F1A"/>
    <w:rsid w:val="002B6F7E"/>
    <w:rsid w:val="002B7419"/>
    <w:rsid w:val="002B770A"/>
    <w:rsid w:val="002C1042"/>
    <w:rsid w:val="002C160E"/>
    <w:rsid w:val="002C2EF4"/>
    <w:rsid w:val="002C3BDB"/>
    <w:rsid w:val="002C50F6"/>
    <w:rsid w:val="002C6AD6"/>
    <w:rsid w:val="002D10E5"/>
    <w:rsid w:val="002D5BD0"/>
    <w:rsid w:val="002E1C6E"/>
    <w:rsid w:val="002E25E6"/>
    <w:rsid w:val="002E4152"/>
    <w:rsid w:val="002E4D53"/>
    <w:rsid w:val="002E7F06"/>
    <w:rsid w:val="002F3039"/>
    <w:rsid w:val="002F485B"/>
    <w:rsid w:val="002F5DE4"/>
    <w:rsid w:val="002F64DC"/>
    <w:rsid w:val="002F7A4A"/>
    <w:rsid w:val="00300184"/>
    <w:rsid w:val="003028C3"/>
    <w:rsid w:val="003165E8"/>
    <w:rsid w:val="0032308D"/>
    <w:rsid w:val="0033147C"/>
    <w:rsid w:val="003324BB"/>
    <w:rsid w:val="0033669D"/>
    <w:rsid w:val="0034221E"/>
    <w:rsid w:val="003479FB"/>
    <w:rsid w:val="00356E3A"/>
    <w:rsid w:val="00372BC7"/>
    <w:rsid w:val="0037731F"/>
    <w:rsid w:val="00381089"/>
    <w:rsid w:val="0038548F"/>
    <w:rsid w:val="003A1B51"/>
    <w:rsid w:val="003B1029"/>
    <w:rsid w:val="003B122A"/>
    <w:rsid w:val="003B6386"/>
    <w:rsid w:val="003C0D24"/>
    <w:rsid w:val="003C4420"/>
    <w:rsid w:val="003C5483"/>
    <w:rsid w:val="003C7F19"/>
    <w:rsid w:val="003D3B6E"/>
    <w:rsid w:val="003E3EB8"/>
    <w:rsid w:val="003E7454"/>
    <w:rsid w:val="003E76BB"/>
    <w:rsid w:val="003E7CBF"/>
    <w:rsid w:val="00400861"/>
    <w:rsid w:val="00402490"/>
    <w:rsid w:val="0040336B"/>
    <w:rsid w:val="00406592"/>
    <w:rsid w:val="00420BFE"/>
    <w:rsid w:val="00422F6F"/>
    <w:rsid w:val="00423AE6"/>
    <w:rsid w:val="004246D5"/>
    <w:rsid w:val="00430903"/>
    <w:rsid w:val="004346DF"/>
    <w:rsid w:val="00434E4D"/>
    <w:rsid w:val="00434EDD"/>
    <w:rsid w:val="00436E4A"/>
    <w:rsid w:val="00446710"/>
    <w:rsid w:val="00451E87"/>
    <w:rsid w:val="00452AA0"/>
    <w:rsid w:val="004564AC"/>
    <w:rsid w:val="004579AD"/>
    <w:rsid w:val="00462BFF"/>
    <w:rsid w:val="004639D1"/>
    <w:rsid w:val="0047780D"/>
    <w:rsid w:val="0048309A"/>
    <w:rsid w:val="00484C33"/>
    <w:rsid w:val="00494819"/>
    <w:rsid w:val="00496DB9"/>
    <w:rsid w:val="004A06C7"/>
    <w:rsid w:val="004A247E"/>
    <w:rsid w:val="004A3F82"/>
    <w:rsid w:val="004B32D1"/>
    <w:rsid w:val="004C06F7"/>
    <w:rsid w:val="004C0D61"/>
    <w:rsid w:val="004C4425"/>
    <w:rsid w:val="004C75A2"/>
    <w:rsid w:val="004E1E8C"/>
    <w:rsid w:val="004E29C7"/>
    <w:rsid w:val="004E2FCF"/>
    <w:rsid w:val="004E7F25"/>
    <w:rsid w:val="004F07A5"/>
    <w:rsid w:val="004F1A3E"/>
    <w:rsid w:val="004F3DC3"/>
    <w:rsid w:val="004F47C3"/>
    <w:rsid w:val="004F5795"/>
    <w:rsid w:val="00504D16"/>
    <w:rsid w:val="00505EBA"/>
    <w:rsid w:val="00506067"/>
    <w:rsid w:val="005070A2"/>
    <w:rsid w:val="00513033"/>
    <w:rsid w:val="00520FF2"/>
    <w:rsid w:val="00523DF1"/>
    <w:rsid w:val="0053182E"/>
    <w:rsid w:val="005324F8"/>
    <w:rsid w:val="00532D1E"/>
    <w:rsid w:val="00535D27"/>
    <w:rsid w:val="00541BA9"/>
    <w:rsid w:val="00542A67"/>
    <w:rsid w:val="00542AB7"/>
    <w:rsid w:val="00542FF3"/>
    <w:rsid w:val="0054576C"/>
    <w:rsid w:val="0054664B"/>
    <w:rsid w:val="0055088F"/>
    <w:rsid w:val="00550F17"/>
    <w:rsid w:val="005515FA"/>
    <w:rsid w:val="00553D8F"/>
    <w:rsid w:val="00556DE2"/>
    <w:rsid w:val="005579A3"/>
    <w:rsid w:val="005617B6"/>
    <w:rsid w:val="00561BED"/>
    <w:rsid w:val="00563083"/>
    <w:rsid w:val="005642B7"/>
    <w:rsid w:val="00571F26"/>
    <w:rsid w:val="00572988"/>
    <w:rsid w:val="00582664"/>
    <w:rsid w:val="00583A92"/>
    <w:rsid w:val="00587490"/>
    <w:rsid w:val="00593698"/>
    <w:rsid w:val="00593AFB"/>
    <w:rsid w:val="00593E72"/>
    <w:rsid w:val="005941F6"/>
    <w:rsid w:val="0059549C"/>
    <w:rsid w:val="005A4CB9"/>
    <w:rsid w:val="005A746C"/>
    <w:rsid w:val="005B40AA"/>
    <w:rsid w:val="005B58B9"/>
    <w:rsid w:val="005B5D33"/>
    <w:rsid w:val="005B774F"/>
    <w:rsid w:val="005C0BB4"/>
    <w:rsid w:val="005C27E0"/>
    <w:rsid w:val="005C3B4B"/>
    <w:rsid w:val="005D2702"/>
    <w:rsid w:val="005D5FF2"/>
    <w:rsid w:val="005E12EA"/>
    <w:rsid w:val="005E150B"/>
    <w:rsid w:val="005E2C47"/>
    <w:rsid w:val="005E5E7E"/>
    <w:rsid w:val="005F1FF2"/>
    <w:rsid w:val="005F4DAC"/>
    <w:rsid w:val="00602609"/>
    <w:rsid w:val="0060270F"/>
    <w:rsid w:val="00602B25"/>
    <w:rsid w:val="00604776"/>
    <w:rsid w:val="006067D9"/>
    <w:rsid w:val="00611E95"/>
    <w:rsid w:val="00611EAF"/>
    <w:rsid w:val="00614437"/>
    <w:rsid w:val="00620415"/>
    <w:rsid w:val="00620B5C"/>
    <w:rsid w:val="00623603"/>
    <w:rsid w:val="006263B4"/>
    <w:rsid w:val="0062645F"/>
    <w:rsid w:val="00645D68"/>
    <w:rsid w:val="00646AD5"/>
    <w:rsid w:val="00647DEF"/>
    <w:rsid w:val="00661C31"/>
    <w:rsid w:val="0066480E"/>
    <w:rsid w:val="00675845"/>
    <w:rsid w:val="006767A7"/>
    <w:rsid w:val="006774E5"/>
    <w:rsid w:val="006804BA"/>
    <w:rsid w:val="00680EF7"/>
    <w:rsid w:val="00680EF9"/>
    <w:rsid w:val="00682FE7"/>
    <w:rsid w:val="0068411D"/>
    <w:rsid w:val="00686048"/>
    <w:rsid w:val="00691C03"/>
    <w:rsid w:val="006930BD"/>
    <w:rsid w:val="006A0B19"/>
    <w:rsid w:val="006A107B"/>
    <w:rsid w:val="006A110F"/>
    <w:rsid w:val="006A1FE5"/>
    <w:rsid w:val="006A4060"/>
    <w:rsid w:val="006B1467"/>
    <w:rsid w:val="006B4AC3"/>
    <w:rsid w:val="006B61B6"/>
    <w:rsid w:val="006B6B39"/>
    <w:rsid w:val="006B785A"/>
    <w:rsid w:val="006C04E3"/>
    <w:rsid w:val="006C0AA5"/>
    <w:rsid w:val="006C3DC0"/>
    <w:rsid w:val="006D5A73"/>
    <w:rsid w:val="006D7038"/>
    <w:rsid w:val="006E0E49"/>
    <w:rsid w:val="006E36A2"/>
    <w:rsid w:val="006E6121"/>
    <w:rsid w:val="006F0B03"/>
    <w:rsid w:val="006F15B8"/>
    <w:rsid w:val="006F2D77"/>
    <w:rsid w:val="006F3CE0"/>
    <w:rsid w:val="006F4E10"/>
    <w:rsid w:val="006F54D7"/>
    <w:rsid w:val="00700ACD"/>
    <w:rsid w:val="007010D9"/>
    <w:rsid w:val="00704184"/>
    <w:rsid w:val="00706329"/>
    <w:rsid w:val="00707657"/>
    <w:rsid w:val="0071502D"/>
    <w:rsid w:val="00715DB1"/>
    <w:rsid w:val="00717BE6"/>
    <w:rsid w:val="007269D0"/>
    <w:rsid w:val="00727C4E"/>
    <w:rsid w:val="00733FC7"/>
    <w:rsid w:val="007348E9"/>
    <w:rsid w:val="00737D7A"/>
    <w:rsid w:val="0074488E"/>
    <w:rsid w:val="00745B56"/>
    <w:rsid w:val="007604BF"/>
    <w:rsid w:val="00763F20"/>
    <w:rsid w:val="00765D21"/>
    <w:rsid w:val="00770D8A"/>
    <w:rsid w:val="00773505"/>
    <w:rsid w:val="00773A25"/>
    <w:rsid w:val="00774D16"/>
    <w:rsid w:val="00774F53"/>
    <w:rsid w:val="0077527A"/>
    <w:rsid w:val="00776C96"/>
    <w:rsid w:val="00781333"/>
    <w:rsid w:val="0078154B"/>
    <w:rsid w:val="00782F03"/>
    <w:rsid w:val="00785EAA"/>
    <w:rsid w:val="00786BCD"/>
    <w:rsid w:val="00787FC2"/>
    <w:rsid w:val="007974E5"/>
    <w:rsid w:val="007977B7"/>
    <w:rsid w:val="007A00AB"/>
    <w:rsid w:val="007A1907"/>
    <w:rsid w:val="007A4225"/>
    <w:rsid w:val="007A49E4"/>
    <w:rsid w:val="007A7E4E"/>
    <w:rsid w:val="007B00DA"/>
    <w:rsid w:val="007B2BE5"/>
    <w:rsid w:val="007C0649"/>
    <w:rsid w:val="007C2B45"/>
    <w:rsid w:val="007D24BE"/>
    <w:rsid w:val="007D2723"/>
    <w:rsid w:val="007D665A"/>
    <w:rsid w:val="007D7FB3"/>
    <w:rsid w:val="007E4961"/>
    <w:rsid w:val="007E73A6"/>
    <w:rsid w:val="007F7E2A"/>
    <w:rsid w:val="00802EF3"/>
    <w:rsid w:val="00806BB5"/>
    <w:rsid w:val="00806D32"/>
    <w:rsid w:val="008141BB"/>
    <w:rsid w:val="008302FF"/>
    <w:rsid w:val="0083615C"/>
    <w:rsid w:val="00840816"/>
    <w:rsid w:val="008427D8"/>
    <w:rsid w:val="00842881"/>
    <w:rsid w:val="00842BAE"/>
    <w:rsid w:val="0086064A"/>
    <w:rsid w:val="008623D7"/>
    <w:rsid w:val="00864051"/>
    <w:rsid w:val="0086566B"/>
    <w:rsid w:val="0086596F"/>
    <w:rsid w:val="00876749"/>
    <w:rsid w:val="008772EC"/>
    <w:rsid w:val="008845F0"/>
    <w:rsid w:val="00884DA9"/>
    <w:rsid w:val="008877EC"/>
    <w:rsid w:val="00890183"/>
    <w:rsid w:val="0089183E"/>
    <w:rsid w:val="00892AB3"/>
    <w:rsid w:val="008935F3"/>
    <w:rsid w:val="00894406"/>
    <w:rsid w:val="00897714"/>
    <w:rsid w:val="008A45D0"/>
    <w:rsid w:val="008A6D63"/>
    <w:rsid w:val="008A7006"/>
    <w:rsid w:val="008A7792"/>
    <w:rsid w:val="008B07A4"/>
    <w:rsid w:val="008B2273"/>
    <w:rsid w:val="008C1C95"/>
    <w:rsid w:val="008D2724"/>
    <w:rsid w:val="008D32E3"/>
    <w:rsid w:val="008D3E81"/>
    <w:rsid w:val="008D4A9E"/>
    <w:rsid w:val="008D70A4"/>
    <w:rsid w:val="008E0AD1"/>
    <w:rsid w:val="008F07A4"/>
    <w:rsid w:val="008F3A79"/>
    <w:rsid w:val="00901263"/>
    <w:rsid w:val="00911BFB"/>
    <w:rsid w:val="009133AC"/>
    <w:rsid w:val="0091595E"/>
    <w:rsid w:val="009217F6"/>
    <w:rsid w:val="0092246D"/>
    <w:rsid w:val="0092460A"/>
    <w:rsid w:val="00925DAA"/>
    <w:rsid w:val="00942DBD"/>
    <w:rsid w:val="009432A7"/>
    <w:rsid w:val="00950EEA"/>
    <w:rsid w:val="00953C94"/>
    <w:rsid w:val="00954BD4"/>
    <w:rsid w:val="00955506"/>
    <w:rsid w:val="00962AFD"/>
    <w:rsid w:val="00962C8E"/>
    <w:rsid w:val="00967593"/>
    <w:rsid w:val="0098059C"/>
    <w:rsid w:val="0098114B"/>
    <w:rsid w:val="009915C2"/>
    <w:rsid w:val="00992A85"/>
    <w:rsid w:val="00992CC6"/>
    <w:rsid w:val="00997243"/>
    <w:rsid w:val="009A203A"/>
    <w:rsid w:val="009A2F7E"/>
    <w:rsid w:val="009A35F5"/>
    <w:rsid w:val="009A3A5B"/>
    <w:rsid w:val="009A55B2"/>
    <w:rsid w:val="009A7EA2"/>
    <w:rsid w:val="009B158E"/>
    <w:rsid w:val="009B1DCF"/>
    <w:rsid w:val="009B41E6"/>
    <w:rsid w:val="009B6949"/>
    <w:rsid w:val="009C058A"/>
    <w:rsid w:val="009C1E41"/>
    <w:rsid w:val="009C5D40"/>
    <w:rsid w:val="009D06A0"/>
    <w:rsid w:val="009D2D8D"/>
    <w:rsid w:val="009D7861"/>
    <w:rsid w:val="009E4F40"/>
    <w:rsid w:val="009E6CDC"/>
    <w:rsid w:val="009F76B3"/>
    <w:rsid w:val="00A04631"/>
    <w:rsid w:val="00A142CB"/>
    <w:rsid w:val="00A20044"/>
    <w:rsid w:val="00A20B07"/>
    <w:rsid w:val="00A240D9"/>
    <w:rsid w:val="00A249FA"/>
    <w:rsid w:val="00A31C4F"/>
    <w:rsid w:val="00A3377F"/>
    <w:rsid w:val="00A3505F"/>
    <w:rsid w:val="00A4062D"/>
    <w:rsid w:val="00A41B89"/>
    <w:rsid w:val="00A41D40"/>
    <w:rsid w:val="00A43FCF"/>
    <w:rsid w:val="00A453E4"/>
    <w:rsid w:val="00A52678"/>
    <w:rsid w:val="00A53D2C"/>
    <w:rsid w:val="00A62539"/>
    <w:rsid w:val="00A71CA9"/>
    <w:rsid w:val="00A75203"/>
    <w:rsid w:val="00A80E50"/>
    <w:rsid w:val="00A81ACF"/>
    <w:rsid w:val="00A82D15"/>
    <w:rsid w:val="00A83262"/>
    <w:rsid w:val="00A83B4F"/>
    <w:rsid w:val="00A83EB3"/>
    <w:rsid w:val="00A8682B"/>
    <w:rsid w:val="00A90095"/>
    <w:rsid w:val="00A935FC"/>
    <w:rsid w:val="00A9790A"/>
    <w:rsid w:val="00AA1DBC"/>
    <w:rsid w:val="00AA2DBB"/>
    <w:rsid w:val="00AA7374"/>
    <w:rsid w:val="00AB4ABB"/>
    <w:rsid w:val="00AB5A4F"/>
    <w:rsid w:val="00AC0E09"/>
    <w:rsid w:val="00AC10C6"/>
    <w:rsid w:val="00AC4115"/>
    <w:rsid w:val="00AC574D"/>
    <w:rsid w:val="00AC6691"/>
    <w:rsid w:val="00AD04C7"/>
    <w:rsid w:val="00AD08D6"/>
    <w:rsid w:val="00AD6F9E"/>
    <w:rsid w:val="00AE1EFC"/>
    <w:rsid w:val="00AE2C54"/>
    <w:rsid w:val="00AE3AE5"/>
    <w:rsid w:val="00AE6687"/>
    <w:rsid w:val="00AF0363"/>
    <w:rsid w:val="00AF348D"/>
    <w:rsid w:val="00AF5044"/>
    <w:rsid w:val="00AF71AE"/>
    <w:rsid w:val="00B027BD"/>
    <w:rsid w:val="00B115BB"/>
    <w:rsid w:val="00B15F3F"/>
    <w:rsid w:val="00B20190"/>
    <w:rsid w:val="00B2115D"/>
    <w:rsid w:val="00B260E8"/>
    <w:rsid w:val="00B27B76"/>
    <w:rsid w:val="00B3112B"/>
    <w:rsid w:val="00B32419"/>
    <w:rsid w:val="00B36C88"/>
    <w:rsid w:val="00B37D34"/>
    <w:rsid w:val="00B409A1"/>
    <w:rsid w:val="00B4141B"/>
    <w:rsid w:val="00B444A3"/>
    <w:rsid w:val="00B46B9B"/>
    <w:rsid w:val="00B54510"/>
    <w:rsid w:val="00B559CC"/>
    <w:rsid w:val="00B65967"/>
    <w:rsid w:val="00B76139"/>
    <w:rsid w:val="00B81AE1"/>
    <w:rsid w:val="00B83835"/>
    <w:rsid w:val="00B84F20"/>
    <w:rsid w:val="00B8798B"/>
    <w:rsid w:val="00B87BD4"/>
    <w:rsid w:val="00B949C8"/>
    <w:rsid w:val="00BA549D"/>
    <w:rsid w:val="00BA7F3D"/>
    <w:rsid w:val="00BB112E"/>
    <w:rsid w:val="00BB220E"/>
    <w:rsid w:val="00BB2262"/>
    <w:rsid w:val="00BB7322"/>
    <w:rsid w:val="00BB7C9B"/>
    <w:rsid w:val="00BC2028"/>
    <w:rsid w:val="00BC6842"/>
    <w:rsid w:val="00BC7DE8"/>
    <w:rsid w:val="00BD0B68"/>
    <w:rsid w:val="00BD21D4"/>
    <w:rsid w:val="00BD2394"/>
    <w:rsid w:val="00BD5966"/>
    <w:rsid w:val="00BE271F"/>
    <w:rsid w:val="00BE5883"/>
    <w:rsid w:val="00BF3618"/>
    <w:rsid w:val="00C04813"/>
    <w:rsid w:val="00C10FAD"/>
    <w:rsid w:val="00C1138B"/>
    <w:rsid w:val="00C11C23"/>
    <w:rsid w:val="00C13EAE"/>
    <w:rsid w:val="00C14312"/>
    <w:rsid w:val="00C16073"/>
    <w:rsid w:val="00C20C1A"/>
    <w:rsid w:val="00C23509"/>
    <w:rsid w:val="00C33AD4"/>
    <w:rsid w:val="00C35B15"/>
    <w:rsid w:val="00C37AD5"/>
    <w:rsid w:val="00C40789"/>
    <w:rsid w:val="00C459D5"/>
    <w:rsid w:val="00C5580C"/>
    <w:rsid w:val="00C651C3"/>
    <w:rsid w:val="00C65287"/>
    <w:rsid w:val="00C70707"/>
    <w:rsid w:val="00C75545"/>
    <w:rsid w:val="00C75709"/>
    <w:rsid w:val="00C817D7"/>
    <w:rsid w:val="00C81A0A"/>
    <w:rsid w:val="00C874A3"/>
    <w:rsid w:val="00C90536"/>
    <w:rsid w:val="00C91C94"/>
    <w:rsid w:val="00C95D58"/>
    <w:rsid w:val="00CA1D8C"/>
    <w:rsid w:val="00CA273C"/>
    <w:rsid w:val="00CA2FBE"/>
    <w:rsid w:val="00CA33EC"/>
    <w:rsid w:val="00CA68F8"/>
    <w:rsid w:val="00CB1BFB"/>
    <w:rsid w:val="00CB2610"/>
    <w:rsid w:val="00CC097D"/>
    <w:rsid w:val="00CC0DC2"/>
    <w:rsid w:val="00CC1AAD"/>
    <w:rsid w:val="00CC4281"/>
    <w:rsid w:val="00CC4F03"/>
    <w:rsid w:val="00CC5D66"/>
    <w:rsid w:val="00CC6C30"/>
    <w:rsid w:val="00CD19F2"/>
    <w:rsid w:val="00CD258C"/>
    <w:rsid w:val="00CD3D24"/>
    <w:rsid w:val="00CD7E08"/>
    <w:rsid w:val="00CE4B26"/>
    <w:rsid w:val="00CF198B"/>
    <w:rsid w:val="00CF1E52"/>
    <w:rsid w:val="00CF32A9"/>
    <w:rsid w:val="00CF6D65"/>
    <w:rsid w:val="00D00598"/>
    <w:rsid w:val="00D00706"/>
    <w:rsid w:val="00D02591"/>
    <w:rsid w:val="00D04FAE"/>
    <w:rsid w:val="00D066A5"/>
    <w:rsid w:val="00D113FE"/>
    <w:rsid w:val="00D12203"/>
    <w:rsid w:val="00D208C5"/>
    <w:rsid w:val="00D215C3"/>
    <w:rsid w:val="00D215DB"/>
    <w:rsid w:val="00D276E3"/>
    <w:rsid w:val="00D3296B"/>
    <w:rsid w:val="00D34E34"/>
    <w:rsid w:val="00D37FA3"/>
    <w:rsid w:val="00D4773A"/>
    <w:rsid w:val="00D47C67"/>
    <w:rsid w:val="00D5253E"/>
    <w:rsid w:val="00D52562"/>
    <w:rsid w:val="00D56F4F"/>
    <w:rsid w:val="00D60536"/>
    <w:rsid w:val="00D65AFA"/>
    <w:rsid w:val="00D86704"/>
    <w:rsid w:val="00D87780"/>
    <w:rsid w:val="00D92540"/>
    <w:rsid w:val="00D925DB"/>
    <w:rsid w:val="00D94220"/>
    <w:rsid w:val="00D96229"/>
    <w:rsid w:val="00DA275B"/>
    <w:rsid w:val="00DA3E7B"/>
    <w:rsid w:val="00DA570F"/>
    <w:rsid w:val="00DB07CC"/>
    <w:rsid w:val="00DB3916"/>
    <w:rsid w:val="00DC0149"/>
    <w:rsid w:val="00DC0967"/>
    <w:rsid w:val="00DC3511"/>
    <w:rsid w:val="00DC3E09"/>
    <w:rsid w:val="00DC491D"/>
    <w:rsid w:val="00DC5916"/>
    <w:rsid w:val="00DC7880"/>
    <w:rsid w:val="00DD04CB"/>
    <w:rsid w:val="00DD2DD6"/>
    <w:rsid w:val="00DD770E"/>
    <w:rsid w:val="00DE11A5"/>
    <w:rsid w:val="00DE3417"/>
    <w:rsid w:val="00DE4D97"/>
    <w:rsid w:val="00DF04BA"/>
    <w:rsid w:val="00DF07E9"/>
    <w:rsid w:val="00E0386A"/>
    <w:rsid w:val="00E04684"/>
    <w:rsid w:val="00E04EB0"/>
    <w:rsid w:val="00E11F92"/>
    <w:rsid w:val="00E1366F"/>
    <w:rsid w:val="00E15B8E"/>
    <w:rsid w:val="00E16D67"/>
    <w:rsid w:val="00E20673"/>
    <w:rsid w:val="00E20D20"/>
    <w:rsid w:val="00E211A0"/>
    <w:rsid w:val="00E276EE"/>
    <w:rsid w:val="00E33D15"/>
    <w:rsid w:val="00E35659"/>
    <w:rsid w:val="00E41219"/>
    <w:rsid w:val="00E42022"/>
    <w:rsid w:val="00E44FA0"/>
    <w:rsid w:val="00E458E4"/>
    <w:rsid w:val="00E45AC5"/>
    <w:rsid w:val="00E50039"/>
    <w:rsid w:val="00E50922"/>
    <w:rsid w:val="00E64C10"/>
    <w:rsid w:val="00E67272"/>
    <w:rsid w:val="00E744AB"/>
    <w:rsid w:val="00E75CD1"/>
    <w:rsid w:val="00E77106"/>
    <w:rsid w:val="00E8142C"/>
    <w:rsid w:val="00E83610"/>
    <w:rsid w:val="00E84791"/>
    <w:rsid w:val="00E9167E"/>
    <w:rsid w:val="00E9789B"/>
    <w:rsid w:val="00EA2B5E"/>
    <w:rsid w:val="00EA4726"/>
    <w:rsid w:val="00EA5B2A"/>
    <w:rsid w:val="00EA65A3"/>
    <w:rsid w:val="00EC5CCC"/>
    <w:rsid w:val="00ED04D4"/>
    <w:rsid w:val="00EE1254"/>
    <w:rsid w:val="00EE5000"/>
    <w:rsid w:val="00EE52D6"/>
    <w:rsid w:val="00EE69BB"/>
    <w:rsid w:val="00EE6D2D"/>
    <w:rsid w:val="00EF288A"/>
    <w:rsid w:val="00EF3506"/>
    <w:rsid w:val="00EF62F9"/>
    <w:rsid w:val="00EF786B"/>
    <w:rsid w:val="00F032FD"/>
    <w:rsid w:val="00F07C2C"/>
    <w:rsid w:val="00F26976"/>
    <w:rsid w:val="00F279D7"/>
    <w:rsid w:val="00F31642"/>
    <w:rsid w:val="00F34EA9"/>
    <w:rsid w:val="00F35751"/>
    <w:rsid w:val="00F36139"/>
    <w:rsid w:val="00F36B54"/>
    <w:rsid w:val="00F371C1"/>
    <w:rsid w:val="00F41E5B"/>
    <w:rsid w:val="00F4447D"/>
    <w:rsid w:val="00F452AF"/>
    <w:rsid w:val="00F508EF"/>
    <w:rsid w:val="00F51540"/>
    <w:rsid w:val="00F61077"/>
    <w:rsid w:val="00F667EB"/>
    <w:rsid w:val="00F668A9"/>
    <w:rsid w:val="00F73EE2"/>
    <w:rsid w:val="00F847D3"/>
    <w:rsid w:val="00F87470"/>
    <w:rsid w:val="00F949F1"/>
    <w:rsid w:val="00F960D0"/>
    <w:rsid w:val="00FA1677"/>
    <w:rsid w:val="00FA499F"/>
    <w:rsid w:val="00FA7630"/>
    <w:rsid w:val="00FB0203"/>
    <w:rsid w:val="00FB0CED"/>
    <w:rsid w:val="00FB0F01"/>
    <w:rsid w:val="00FC4A41"/>
    <w:rsid w:val="00FD05FC"/>
    <w:rsid w:val="00FD16C3"/>
    <w:rsid w:val="00FD249C"/>
    <w:rsid w:val="00FD373D"/>
    <w:rsid w:val="00FD5287"/>
    <w:rsid w:val="00FD6C6D"/>
    <w:rsid w:val="00FD74C7"/>
    <w:rsid w:val="00FE32A7"/>
    <w:rsid w:val="00FF62A8"/>
    <w:rsid w:val="00FF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82FFB2"/>
  <w15:chartTrackingRefBased/>
  <w15:docId w15:val="{8A01739A-C841-4DFC-A382-0A7DF678E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A45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</w:rPr>
  </w:style>
  <w:style w:type="paragraph" w:styleId="EnvelopeReturn">
    <w:name w:val="envelope return"/>
    <w:basedOn w:val="Normal"/>
    <w:rPr>
      <w:rFonts w:cs="Arial"/>
      <w:sz w:val="20"/>
      <w:szCs w:val="20"/>
    </w:rPr>
  </w:style>
  <w:style w:type="paragraph" w:styleId="BodyText">
    <w:name w:val="Body Text"/>
    <w:basedOn w:val="Normal"/>
    <w:rPr>
      <w:i/>
      <w:iCs/>
    </w:rPr>
  </w:style>
  <w:style w:type="paragraph" w:styleId="BodyTextIndent">
    <w:name w:val="Body Text Indent"/>
    <w:basedOn w:val="Normal"/>
    <w:pPr>
      <w:spacing w:after="120"/>
      <w:ind w:left="283"/>
    </w:pPr>
  </w:style>
  <w:style w:type="character" w:styleId="Hyperlink">
    <w:name w:val="Hyperlink"/>
    <w:rsid w:val="00DF07E9"/>
    <w:rPr>
      <w:color w:val="0000FF"/>
      <w:u w:val="singl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character" w:styleId="LineNumber">
    <w:name w:val="line number"/>
    <w:basedOn w:val="DefaultParagraphFont"/>
  </w:style>
  <w:style w:type="character" w:styleId="UnresolvedMention">
    <w:name w:val="Unresolved Mention"/>
    <w:uiPriority w:val="99"/>
    <w:semiHidden/>
    <w:unhideWhenUsed/>
    <w:rsid w:val="004E1E8C"/>
    <w:rPr>
      <w:color w:val="808080"/>
      <w:shd w:val="clear" w:color="auto" w:fill="E6E6E6"/>
    </w:rPr>
  </w:style>
  <w:style w:type="character" w:styleId="Strong">
    <w:name w:val="Strong"/>
    <w:basedOn w:val="DefaultParagraphFont"/>
    <w:uiPriority w:val="22"/>
    <w:qFormat/>
    <w:rsid w:val="00045088"/>
    <w:rPr>
      <w:b/>
      <w:bCs/>
    </w:rPr>
  </w:style>
  <w:style w:type="character" w:customStyle="1" w:styleId="Heading3Char">
    <w:name w:val="Heading 3 Char"/>
    <w:basedOn w:val="DefaultParagraphFont"/>
    <w:link w:val="Heading3"/>
    <w:semiHidden/>
    <w:rsid w:val="001A455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table" w:styleId="TableGrid">
    <w:name w:val="Table Grid"/>
    <w:basedOn w:val="TableNormal"/>
    <w:rsid w:val="001A45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CC097D"/>
  </w:style>
  <w:style w:type="paragraph" w:styleId="Bibliography">
    <w:name w:val="Bibliography"/>
    <w:basedOn w:val="Normal"/>
    <w:next w:val="Normal"/>
    <w:uiPriority w:val="37"/>
    <w:unhideWhenUsed/>
    <w:rsid w:val="00602609"/>
    <w:pPr>
      <w:spacing w:line="480" w:lineRule="auto"/>
      <w:ind w:left="720" w:hanging="720"/>
    </w:pPr>
  </w:style>
  <w:style w:type="paragraph" w:styleId="Revision">
    <w:name w:val="Revision"/>
    <w:hidden/>
    <w:uiPriority w:val="99"/>
    <w:semiHidden/>
    <w:rsid w:val="0012160D"/>
    <w:rPr>
      <w:sz w:val="24"/>
      <w:szCs w:val="24"/>
      <w:lang w:eastAsia="en-US"/>
    </w:rPr>
  </w:style>
  <w:style w:type="character" w:styleId="FollowedHyperlink">
    <w:name w:val="FollowedHyperlink"/>
    <w:basedOn w:val="DefaultParagraphFont"/>
    <w:rsid w:val="00A8682B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rsid w:val="00081453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081453"/>
    <w:rPr>
      <w:rFonts w:ascii="Consolas" w:hAnsi="Consolas"/>
      <w:lang w:eastAsia="en-US"/>
    </w:rPr>
  </w:style>
  <w:style w:type="paragraph" w:styleId="ListParagraph">
    <w:name w:val="List Paragraph"/>
    <w:basedOn w:val="Normal"/>
    <w:uiPriority w:val="34"/>
    <w:qFormat/>
    <w:rsid w:val="00B36C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2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Wiley%20&amp;%20EWRS\Weed%20Research-%20Jon's%20CD\Instructions%20to%20Authors\WRE%20template%205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516EAD-FEE5-4333-97EC-D2C90603157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WRE template 5</Template>
  <TotalTime>2</TotalTime>
  <Pages>1</Pages>
  <Words>56</Words>
  <Characters>348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The impact of sown grass margin strips on weed occurrence in arable crop edges</vt:lpstr>
      <vt:lpstr>The impact of sown grass margin strips on weed occurrence in arable crop edges</vt:lpstr>
    </vt:vector>
  </TitlesOfParts>
  <Company>Dell Computer Corporation</Company>
  <LinksUpToDate>false</LinksUpToDate>
  <CharactersWithSpaces>403</CharactersWithSpaces>
  <SharedDoc>false</SharedDoc>
  <HLinks>
    <vt:vector size="36" baseType="variant">
      <vt:variant>
        <vt:i4>7864395</vt:i4>
      </vt:variant>
      <vt:variant>
        <vt:i4>42</vt:i4>
      </vt:variant>
      <vt:variant>
        <vt:i4>0</vt:i4>
      </vt:variant>
      <vt:variant>
        <vt:i4>5</vt:i4>
      </vt:variant>
      <vt:variant>
        <vt:lpwstr>http://media.wiley.com/assets/7130/52/SN_Sub2000_X_CoW.pdf</vt:lpwstr>
      </vt:variant>
      <vt:variant>
        <vt:lpwstr/>
      </vt:variant>
      <vt:variant>
        <vt:i4>8323168</vt:i4>
      </vt:variant>
      <vt:variant>
        <vt:i4>36</vt:i4>
      </vt:variant>
      <vt:variant>
        <vt:i4>0</vt:i4>
      </vt:variant>
      <vt:variant>
        <vt:i4>5</vt:i4>
      </vt:variant>
      <vt:variant>
        <vt:lpwstr>http://www.refman.com/support/rmstyles.asp</vt:lpwstr>
      </vt:variant>
      <vt:variant>
        <vt:lpwstr/>
      </vt:variant>
      <vt:variant>
        <vt:i4>6357110</vt:i4>
      </vt:variant>
      <vt:variant>
        <vt:i4>33</vt:i4>
      </vt:variant>
      <vt:variant>
        <vt:i4>0</vt:i4>
      </vt:variant>
      <vt:variant>
        <vt:i4>5</vt:i4>
      </vt:variant>
      <vt:variant>
        <vt:lpwstr>http://www.endnote.com/support/enstyles.asp</vt:lpwstr>
      </vt:variant>
      <vt:variant>
        <vt:lpwstr/>
      </vt:variant>
      <vt:variant>
        <vt:i4>2949170</vt:i4>
      </vt:variant>
      <vt:variant>
        <vt:i4>30</vt:i4>
      </vt:variant>
      <vt:variant>
        <vt:i4>0</vt:i4>
      </vt:variant>
      <vt:variant>
        <vt:i4>5</vt:i4>
      </vt:variant>
      <vt:variant>
        <vt:lpwstr>http://www.webbaddress/</vt:lpwstr>
      </vt:variant>
      <vt:variant>
        <vt:lpwstr/>
      </vt:variant>
      <vt:variant>
        <vt:i4>3014769</vt:i4>
      </vt:variant>
      <vt:variant>
        <vt:i4>9</vt:i4>
      </vt:variant>
      <vt:variant>
        <vt:i4>0</vt:i4>
      </vt:variant>
      <vt:variant>
        <vt:i4>5</vt:i4>
      </vt:variant>
      <vt:variant>
        <vt:lpwstr>http://www3.interscience.wiley.com/journal/119454113/issue</vt:lpwstr>
      </vt:variant>
      <vt:variant>
        <vt:lpwstr/>
      </vt:variant>
      <vt:variant>
        <vt:i4>4849670</vt:i4>
      </vt:variant>
      <vt:variant>
        <vt:i4>3</vt:i4>
      </vt:variant>
      <vt:variant>
        <vt:i4>0</vt:i4>
      </vt:variant>
      <vt:variant>
        <vt:i4>5</vt:i4>
      </vt:variant>
      <vt:variant>
        <vt:lpwstr>http://www.wiley.com/bw/submit.asp?ref=0043-1737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impact of sown grass margin strips on weed occurrence in arable crop edges</dc:title>
  <dc:subject/>
  <dc:creator>AJH</dc:creator>
  <cp:keywords/>
  <cp:lastModifiedBy>Virginia Anne Nichols</cp:lastModifiedBy>
  <cp:revision>4</cp:revision>
  <cp:lastPrinted>2026-05-04T13:30:00Z</cp:lastPrinted>
  <dcterms:created xsi:type="dcterms:W3CDTF">2026-05-06T13:25:00Z</dcterms:created>
  <dcterms:modified xsi:type="dcterms:W3CDTF">2026-05-06T13:28:00Z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zotero-version="6.0.36"&gt;&lt;session id="YQxvIDKl"/&gt;&lt;style id="http://www.zotero.org/styles/apa" locale="en-US" hasBibliography="1" bibliographyStyleHasBeenSet="1"/&gt;&lt;prefs&gt;&lt;pref name="fieldType" value="Field"/&gt;&lt;/prefs&gt;&lt;/data&gt;</vt:lpwstr>
  </property>
</Properties>
</file>