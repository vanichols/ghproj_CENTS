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049FDEAF"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0E7436">
        <w:rPr>
          <w:rFonts w:ascii="Calibri" w:hAnsi="Calibri" w:cs="Calibri"/>
          <w:b/>
          <w:bCs/>
          <w:lang w:val="en-US"/>
        </w:rPr>
        <w:t xml:space="preserve">highlights tradeoffs in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9D2D8D">
        <w:rPr>
          <w:rFonts w:ascii="Calibri" w:hAnsi="Calibri" w:cs="Calibri"/>
          <w:b/>
          <w:bCs/>
          <w:lang w:val="en-US"/>
        </w:rPr>
        <w:t>straw</w:t>
      </w:r>
      <w:r w:rsidR="00782F03" w:rsidRPr="00B730C3">
        <w:rPr>
          <w:rFonts w:ascii="Calibri" w:hAnsi="Calibri" w:cs="Calibri"/>
          <w:b/>
          <w:bCs/>
          <w:lang w:val="en-US"/>
        </w:rPr>
        <w:t xml:space="preserve"> management</w:t>
      </w:r>
      <w:r w:rsidR="000E7436">
        <w:rPr>
          <w:rFonts w:ascii="Calibri" w:hAnsi="Calibri" w:cs="Calibri"/>
          <w:b/>
          <w:bCs/>
          <w:lang w:val="en-US"/>
        </w:rPr>
        <w:t xml:space="preserve"> systems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 xml:space="preserve">Department of </w:t>
      </w:r>
      <w:proofErr w:type="spellStart"/>
      <w:r w:rsidR="009432A7" w:rsidRPr="00806BB5">
        <w:rPr>
          <w:lang w:val="fr-CA"/>
        </w:rPr>
        <w:t>Agroecology</w:t>
      </w:r>
      <w:proofErr w:type="spellEnd"/>
      <w:r w:rsidR="0053182E" w:rsidRPr="00806BB5">
        <w:rPr>
          <w:lang w:val="fr-CA"/>
        </w:rPr>
        <w:t xml:space="preserve">, </w:t>
      </w:r>
      <w:r w:rsidR="009432A7" w:rsidRPr="00806BB5">
        <w:rPr>
          <w:lang w:val="fr-CA"/>
        </w:rPr>
        <w:t xml:space="preserve">Aarhus </w:t>
      </w:r>
      <w:proofErr w:type="spellStart"/>
      <w:r w:rsidR="009432A7" w:rsidRPr="00806BB5">
        <w:rPr>
          <w:lang w:val="fr-CA"/>
        </w:rPr>
        <w:t>University</w:t>
      </w:r>
      <w:proofErr w:type="spellEnd"/>
      <w:r w:rsidR="009432A7" w:rsidRPr="00806BB5">
        <w:rPr>
          <w:lang w:val="fr-CA"/>
        </w:rPr>
        <w:t xml:space="preserve">, 1 </w:t>
      </w:r>
      <w:proofErr w:type="spellStart"/>
      <w:r w:rsidR="009432A7" w:rsidRPr="00806BB5">
        <w:rPr>
          <w:lang w:val="fr-CA"/>
        </w:rPr>
        <w:t>Forsøgsvej</w:t>
      </w:r>
      <w:proofErr w:type="spellEnd"/>
      <w:r w:rsidR="009432A7" w:rsidRPr="00806BB5">
        <w:rPr>
          <w:lang w:val="fr-CA"/>
        </w:rPr>
        <w:t>,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Pr="00022B75" w:rsidRDefault="0053182E" w:rsidP="00045088">
      <w:pPr>
        <w:spacing w:line="360" w:lineRule="auto"/>
        <w:rPr>
          <w:lang w:val="en-US"/>
        </w:rPr>
      </w:pPr>
    </w:p>
    <w:p w14:paraId="26E51B1C" w14:textId="785E09A7" w:rsidR="008141BB" w:rsidRPr="00045088" w:rsidRDefault="008141BB" w:rsidP="00045088">
      <w:pPr>
        <w:spacing w:line="360" w:lineRule="auto"/>
      </w:pPr>
      <w:r w:rsidRPr="00045088">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6603F1F7"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p>
    <w:p w14:paraId="62B478B5" w14:textId="04F67FBE" w:rsidR="00E04EB0" w:rsidRPr="00E04EB0" w:rsidRDefault="007A1907" w:rsidP="009D2D8D">
      <w:pPr>
        <w:spacing w:line="360" w:lineRule="auto"/>
        <w:rPr>
          <w:lang w:val="en-US"/>
        </w:rPr>
      </w:pPr>
      <w:r>
        <w:rPr>
          <w:lang w:val="en-US"/>
        </w:rPr>
        <w:t xml:space="preserve">In certain </w:t>
      </w:r>
      <w:r w:rsidR="0059549C">
        <w:rPr>
          <w:lang w:val="en-US"/>
        </w:rPr>
        <w:t xml:space="preserve">agricultural </w:t>
      </w:r>
      <w:r>
        <w:rPr>
          <w:lang w:val="en-US"/>
        </w:rPr>
        <w:t xml:space="preserve">contexts, </w:t>
      </w:r>
      <w:r w:rsidR="0059549C">
        <w:rPr>
          <w:lang w:val="en-US"/>
        </w:rPr>
        <w:t xml:space="preserve">off-season vegetation </w:t>
      </w:r>
      <w:r w:rsidR="00E04EB0" w:rsidRPr="00E04EB0">
        <w:rPr>
          <w:lang w:val="en-US"/>
        </w:rPr>
        <w:t xml:space="preserve">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Pr>
          <w:lang w:val="en-US"/>
        </w:rPr>
        <w:t xml:space="preserve"> grown </w:t>
      </w:r>
      <w:r w:rsidRPr="00E04EB0">
        <w:rPr>
          <w:lang w:val="en-US"/>
        </w:rPr>
        <w:t>under thirty management systems</w:t>
      </w:r>
      <w:r w:rsidR="009D2D8D">
        <w:rPr>
          <w:lang w:val="en-US"/>
        </w:rPr>
        <w:t xml:space="preserve"> combining cover crop systems, tillage strategies, and straw management.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 xml:space="preserve">Lolium </w:t>
      </w:r>
      <w:proofErr w:type="spellStart"/>
      <w:r w:rsidR="00E04EB0" w:rsidRPr="00E04EB0">
        <w:rPr>
          <w:i/>
          <w:iCs/>
          <w:lang w:val="en-US"/>
        </w:rPr>
        <w:t>perenne</w:t>
      </w:r>
      <w:proofErr w:type="spellEnd"/>
      <w:r w:rsidR="00E04EB0" w:rsidRPr="00E04EB0">
        <w:rPr>
          <w:lang w:val="en-US"/>
        </w:rPr>
        <w:t>/</w:t>
      </w:r>
      <w:r w:rsidR="00E04EB0" w:rsidRPr="00E04EB0">
        <w:rPr>
          <w:i/>
          <w:iCs/>
          <w:lang w:val="en-US"/>
        </w:rPr>
        <w:t>Trifolium repens</w:t>
      </w:r>
      <w:r w:rsidR="00E04EB0" w:rsidRPr="00E04EB0">
        <w:rPr>
          <w:lang w:val="en-US"/>
        </w:rPr>
        <w:t>) mixtures sown early (</w:t>
      </w:r>
      <w:proofErr w:type="spellStart"/>
      <w:r w:rsidR="00E04EB0" w:rsidRPr="00E04EB0">
        <w:rPr>
          <w:lang w:val="en-US"/>
        </w:rPr>
        <w:t>MixE</w:t>
      </w:r>
      <w:proofErr w:type="spellEnd"/>
      <w:r w:rsidR="00E04EB0" w:rsidRPr="00E04EB0">
        <w:rPr>
          <w:lang w:val="en-US"/>
        </w:rPr>
        <w:t>) and mid-season (</w:t>
      </w:r>
      <w:proofErr w:type="spellStart"/>
      <w:r w:rsidR="00E04EB0" w:rsidRPr="00E04EB0">
        <w:rPr>
          <w:lang w:val="en-US"/>
        </w:rPr>
        <w:t>MixM</w:t>
      </w:r>
      <w:proofErr w:type="spellEnd"/>
      <w:r w:rsidR="00E04EB0" w:rsidRPr="00E04EB0">
        <w:rPr>
          <w:lang w:val="en-US"/>
        </w:rPr>
        <w:t>), radish (</w:t>
      </w:r>
      <w:r w:rsidR="00E04EB0" w:rsidRPr="00E04EB0">
        <w:rPr>
          <w:i/>
          <w:iCs/>
          <w:lang w:val="en-US"/>
        </w:rPr>
        <w:t>Raphanus sativus</w:t>
      </w:r>
      <w:r w:rsidR="00E04EB0" w:rsidRPr="00E04EB0">
        <w:rPr>
          <w:lang w:val="en-US"/>
        </w:rPr>
        <w:t>) sown mid-season (</w:t>
      </w:r>
      <w:proofErr w:type="spellStart"/>
      <w:r w:rsidR="00E04EB0" w:rsidRPr="00E04EB0">
        <w:rPr>
          <w:lang w:val="en-US"/>
        </w:rPr>
        <w:t>RadM</w:t>
      </w:r>
      <w:proofErr w:type="spellEnd"/>
      <w:r w:rsidR="00E04EB0" w:rsidRPr="00E04EB0">
        <w:rPr>
          <w:lang w:val="en-US"/>
        </w:rPr>
        <w:t>) and post-harvest (</w:t>
      </w:r>
      <w:proofErr w:type="spellStart"/>
      <w:r w:rsidR="00E04EB0" w:rsidRPr="00E04EB0">
        <w:rPr>
          <w:lang w:val="en-US"/>
        </w:rPr>
        <w:t>RadL</w:t>
      </w:r>
      <w:proofErr w:type="spellEnd"/>
      <w:r w:rsidR="00E04EB0" w:rsidRPr="00E04EB0">
        <w:rPr>
          <w:lang w:val="en-US"/>
        </w:rPr>
        <w:t>), and a no-cover control (</w:t>
      </w:r>
      <w:proofErr w:type="spellStart"/>
      <w:r w:rsidR="00E04EB0" w:rsidRPr="00E04EB0">
        <w:rPr>
          <w:lang w:val="en-US"/>
        </w:rPr>
        <w:t>NoCC</w:t>
      </w:r>
      <w:proofErr w:type="spellEnd"/>
      <w:r w:rsidR="00E04EB0" w:rsidRPr="00E04EB0">
        <w:rPr>
          <w:lang w:val="en-US"/>
        </w:rPr>
        <w:t>)</w:t>
      </w:r>
      <w:r w:rsidR="0059549C">
        <w:rPr>
          <w:lang w:val="en-US"/>
        </w:rPr>
        <w:t xml:space="preserve">] </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w:t>
      </w:r>
      <w:r w:rsidR="0059549C">
        <w:rPr>
          <w:lang w:val="en-US"/>
        </w:rPr>
        <w:t xml:space="preserve">species cover and </w:t>
      </w:r>
      <w:r w:rsidR="00E04EB0" w:rsidRPr="00E04EB0">
        <w:rPr>
          <w:lang w:val="en-US"/>
        </w:rPr>
        <w:t>biomass, spring weed counts, and pesticide use; ecological values were estimated using published indices.</w:t>
      </w:r>
      <w:r w:rsidR="005F4DAC">
        <w:rPr>
          <w:lang w:val="en-US"/>
        </w:rPr>
        <w:t xml:space="preserve"> </w:t>
      </w:r>
      <w:r w:rsidR="00E04EB0" w:rsidRPr="00E04EB0">
        <w:rPr>
          <w:lang w:val="en-US"/>
        </w:rPr>
        <w:t xml:space="preserve">The study coincided with extreme weather years. </w:t>
      </w:r>
      <w:r w:rsidR="00C1138B">
        <w:rPr>
          <w:lang w:val="en-US"/>
        </w:rPr>
        <w:t>Fall s</w:t>
      </w:r>
      <w:r w:rsidR="00E04EB0" w:rsidRPr="00E04EB0">
        <w:rPr>
          <w:lang w:val="en-US"/>
        </w:rPr>
        <w:t xml:space="preserve">oil cover remained stable (~75%) across treatments and years, while fall biomass varied. Radish cover crops consistently increased fall biomass relative to </w:t>
      </w:r>
      <w:proofErr w:type="spellStart"/>
      <w:r w:rsidR="00E04EB0" w:rsidRPr="00E04EB0">
        <w:rPr>
          <w:lang w:val="en-US"/>
        </w:rPr>
        <w:t>NoCC</w:t>
      </w:r>
      <w:proofErr w:type="spellEnd"/>
      <w:r w:rsidR="00E04EB0" w:rsidRPr="00E04EB0">
        <w:rPr>
          <w:lang w:val="en-US"/>
        </w:rPr>
        <w:t>, whereas mixtures did not.</w:t>
      </w:r>
      <w:r w:rsidR="00436E4A" w:rsidRPr="00436E4A">
        <w:rPr>
          <w:lang w:val="en-US"/>
        </w:rPr>
        <w:t xml:space="preserve"> </w:t>
      </w:r>
      <w:proofErr w:type="spellStart"/>
      <w:r w:rsidR="00E04EB0" w:rsidRPr="00E04EB0">
        <w:rPr>
          <w:lang w:val="en-US"/>
        </w:rPr>
        <w:t>RadM</w:t>
      </w:r>
      <w:proofErr w:type="spellEnd"/>
      <w:r w:rsidR="00E04EB0" w:rsidRPr="00E04EB0">
        <w:rPr>
          <w:lang w:val="en-US"/>
        </w:rPr>
        <w:t xml:space="preserve"> contributed &gt;50% of total fall biomass, while other communities were dominated by crop volunteers. </w:t>
      </w:r>
      <w:r w:rsidR="0059549C" w:rsidRPr="00E04EB0">
        <w:rPr>
          <w:lang w:val="en-US"/>
        </w:rPr>
        <w:t xml:space="preserve">Ecological value was highest in radish systems. </w:t>
      </w:r>
      <w:proofErr w:type="spellStart"/>
      <w:r w:rsidR="00E04EB0" w:rsidRPr="00E04EB0">
        <w:rPr>
          <w:lang w:val="en-US"/>
        </w:rPr>
        <w:t>RadM</w:t>
      </w:r>
      <w:proofErr w:type="spellEnd"/>
      <w:r w:rsidR="00E04EB0" w:rsidRPr="00E04EB0">
        <w:rPr>
          <w:lang w:val="en-US"/>
        </w:rPr>
        <w:t xml:space="preserve"> systems </w:t>
      </w:r>
      <w:r w:rsidR="0059549C">
        <w:rPr>
          <w:lang w:val="en-US"/>
        </w:rPr>
        <w:t xml:space="preserve">had </w:t>
      </w:r>
      <w:r w:rsidR="00E04EB0" w:rsidRPr="00E04EB0">
        <w:rPr>
          <w:lang w:val="en-US"/>
        </w:rPr>
        <w:t xml:space="preserve">the highest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or pesticide </w:t>
      </w:r>
      <w:r w:rsidR="008A6D63">
        <w:rPr>
          <w:lang w:val="en-US"/>
        </w:rPr>
        <w:t>use</w:t>
      </w:r>
      <w:r w:rsidR="00E04EB0">
        <w:rPr>
          <w:lang w:val="en-US"/>
        </w:rPr>
        <w:t xml:space="preserve"> compared to </w:t>
      </w:r>
      <w:proofErr w:type="spellStart"/>
      <w:r w:rsidR="00E04EB0">
        <w:rPr>
          <w:lang w:val="en-US"/>
        </w:rPr>
        <w:t>NoCC</w:t>
      </w:r>
      <w:proofErr w:type="spellEnd"/>
      <w:r w:rsidR="00E04EB0" w:rsidRPr="00E04EB0">
        <w:rPr>
          <w:lang w:val="en-US"/>
        </w:rPr>
        <w:t xml:space="preserve">. In contrast, </w:t>
      </w:r>
      <w:proofErr w:type="spellStart"/>
      <w:r w:rsidR="00E04EB0" w:rsidRPr="00E04EB0">
        <w:rPr>
          <w:lang w:val="en-US"/>
        </w:rPr>
        <w:t>MixE</w:t>
      </w:r>
      <w:proofErr w:type="spellEnd"/>
      <w:r w:rsidR="00E04EB0" w:rsidRPr="00E04EB0">
        <w:rPr>
          <w:lang w:val="en-US"/>
        </w:rPr>
        <w:t xml:space="preserve"> reduced pesticide</w:t>
      </w:r>
      <w:r w:rsidR="008A6D63">
        <w:rPr>
          <w:lang w:val="en-US"/>
        </w:rPr>
        <w:t xml:space="preserve"> use</w:t>
      </w:r>
      <w:r w:rsidR="00E04EB0" w:rsidRPr="00E04EB0">
        <w:rPr>
          <w:lang w:val="en-US"/>
        </w:rPr>
        <w:t xml:space="preserve"> but produced low and variable biomass</w:t>
      </w:r>
      <w:r w:rsidR="005F4DAC">
        <w:rPr>
          <w:lang w:val="en-US"/>
        </w:rPr>
        <w:t xml:space="preserve"> </w:t>
      </w:r>
      <w:r w:rsidR="00E04EB0" w:rsidRPr="00E04EB0">
        <w:rPr>
          <w:lang w:val="en-US"/>
        </w:rPr>
        <w:t>and low-value plant communities</w:t>
      </w:r>
      <w:r w:rsidR="005F4DAC">
        <w:rPr>
          <w:lang w:val="en-US"/>
        </w:rPr>
        <w:t xml:space="preserve">, and without tillage exhibited </w:t>
      </w:r>
      <w:r w:rsidR="005F4DAC" w:rsidRPr="00E04EB0">
        <w:rPr>
          <w:lang w:val="en-US"/>
        </w:rPr>
        <w:t>high perennial weed legacies</w:t>
      </w:r>
      <w:r w:rsidR="00E04EB0" w:rsidRPr="00E04EB0">
        <w:rPr>
          <w:lang w:val="en-US"/>
        </w:rPr>
        <w:t xml:space="preserve">. Overall, radish cover crops provided more consistent benefits than grass/clover mixtures or </w:t>
      </w:r>
      <w:proofErr w:type="spellStart"/>
      <w:r w:rsidR="00E04EB0" w:rsidRPr="00E04EB0">
        <w:rPr>
          <w:lang w:val="en-US"/>
        </w:rPr>
        <w:t>NoCC</w:t>
      </w:r>
      <w:proofErr w:type="spellEnd"/>
      <w:r w:rsidR="00E04EB0" w:rsidRPr="00E04EB0">
        <w:rPr>
          <w:lang w:val="en-US"/>
        </w:rPr>
        <w:t xml:space="preserve"> but did not reduce pesticide </w:t>
      </w:r>
      <w:r w:rsidR="005F4DAC">
        <w:rPr>
          <w:lang w:val="en-US"/>
        </w:rPr>
        <w:t>toxicity</w:t>
      </w:r>
      <w:r w:rsidR="00E04EB0" w:rsidRPr="00E04EB0">
        <w:rPr>
          <w:lang w:val="en-US"/>
        </w:rPr>
        <w:t>.</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93D61C3" w14:textId="77777777" w:rsidR="009F76B3" w:rsidRDefault="009F76B3" w:rsidP="00045088">
      <w:pPr>
        <w:spacing w:line="360" w:lineRule="auto"/>
        <w:rPr>
          <w:b/>
          <w:bCs/>
          <w:lang w:val="en-US"/>
        </w:rPr>
      </w:pPr>
    </w:p>
    <w:p w14:paraId="3D97032F" w14:textId="77777777" w:rsidR="00842BAE" w:rsidRDefault="00842BAE" w:rsidP="009F76B3">
      <w:pPr>
        <w:spacing w:line="360" w:lineRule="auto"/>
        <w:rPr>
          <w:b/>
          <w:bCs/>
          <w:lang w:val="en-US"/>
        </w:rPr>
      </w:pPr>
    </w:p>
    <w:p w14:paraId="40A6F979" w14:textId="77777777" w:rsidR="00842BAE" w:rsidRDefault="00842BAE" w:rsidP="009F76B3">
      <w:pPr>
        <w:spacing w:line="360" w:lineRule="auto"/>
        <w:rPr>
          <w:b/>
          <w:bCs/>
          <w:lang w:val="en-US"/>
        </w:rPr>
      </w:pPr>
    </w:p>
    <w:p w14:paraId="18A7A749" w14:textId="77777777" w:rsidR="00842BAE" w:rsidRDefault="00842BAE" w:rsidP="009F76B3">
      <w:pPr>
        <w:spacing w:line="360" w:lineRule="auto"/>
        <w:rPr>
          <w:b/>
          <w:bCs/>
          <w:lang w:val="en-US"/>
        </w:rPr>
      </w:pPr>
    </w:p>
    <w:p w14:paraId="0D6CF4ED" w14:textId="77777777" w:rsidR="00842BAE" w:rsidRDefault="00842BAE" w:rsidP="009F76B3">
      <w:pPr>
        <w:spacing w:line="360" w:lineRule="auto"/>
        <w:rPr>
          <w:b/>
          <w:bCs/>
          <w:lang w:val="en-US"/>
        </w:rPr>
      </w:pPr>
    </w:p>
    <w:p w14:paraId="68B63327" w14:textId="77777777" w:rsidR="00842BAE" w:rsidRDefault="00842BAE" w:rsidP="009F76B3">
      <w:pPr>
        <w:spacing w:line="360" w:lineRule="auto"/>
        <w:rPr>
          <w:b/>
          <w:bCs/>
          <w:lang w:val="en-US"/>
        </w:rPr>
      </w:pP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lastRenderedPageBreak/>
        <w:t>Highlights</w:t>
      </w:r>
    </w:p>
    <w:p w14:paraId="2CCE922D" w14:textId="5E7F1CCE" w:rsidR="00842BAE" w:rsidRDefault="00842BAE" w:rsidP="00842BAE">
      <w:pPr>
        <w:numPr>
          <w:ilvl w:val="0"/>
          <w:numId w:val="3"/>
        </w:numPr>
        <w:spacing w:line="360" w:lineRule="auto"/>
        <w:rPr>
          <w:b/>
          <w:bCs/>
          <w:lang w:val="en-US"/>
        </w:rPr>
      </w:pPr>
      <w:r>
        <w:rPr>
          <w:b/>
          <w:bCs/>
          <w:lang w:val="en-US"/>
        </w:rPr>
        <w:t>Fall plant communities were dominated by crop volunteers</w:t>
      </w:r>
    </w:p>
    <w:p w14:paraId="5DBA4A4D" w14:textId="6604D4BE" w:rsidR="00842BAE" w:rsidRDefault="00842BAE" w:rsidP="009F76B3">
      <w:pPr>
        <w:numPr>
          <w:ilvl w:val="0"/>
          <w:numId w:val="3"/>
        </w:numPr>
        <w:spacing w:line="360" w:lineRule="auto"/>
        <w:rPr>
          <w:b/>
          <w:bCs/>
          <w:lang w:val="en-US"/>
        </w:rPr>
      </w:pPr>
      <w:r>
        <w:rPr>
          <w:b/>
          <w:bCs/>
          <w:lang w:val="en-US"/>
        </w:rPr>
        <w:t>Radish cover crops increased ecological value of fall plant communities</w:t>
      </w:r>
    </w:p>
    <w:p w14:paraId="22518B98" w14:textId="580E6EDA" w:rsidR="00842BAE" w:rsidRDefault="00842BAE" w:rsidP="009F76B3">
      <w:pPr>
        <w:numPr>
          <w:ilvl w:val="0"/>
          <w:numId w:val="3"/>
        </w:numPr>
        <w:spacing w:line="360" w:lineRule="auto"/>
        <w:rPr>
          <w:b/>
          <w:bCs/>
          <w:lang w:val="en-US"/>
        </w:rPr>
      </w:pPr>
      <w:r>
        <w:rPr>
          <w:b/>
          <w:bCs/>
          <w:lang w:val="en-US"/>
        </w:rPr>
        <w:t>Cover crop mixtures did not establish well</w:t>
      </w:r>
      <w:r w:rsidR="00C874A3">
        <w:rPr>
          <w:b/>
          <w:bCs/>
          <w:lang w:val="en-US"/>
        </w:rPr>
        <w:t xml:space="preserve"> and had low value plant communities</w:t>
      </w:r>
    </w:p>
    <w:p w14:paraId="50E738E5" w14:textId="4299E8E2" w:rsidR="00C874A3" w:rsidRDefault="00C874A3" w:rsidP="009F76B3">
      <w:pPr>
        <w:numPr>
          <w:ilvl w:val="0"/>
          <w:numId w:val="3"/>
        </w:numPr>
        <w:spacing w:line="360" w:lineRule="auto"/>
        <w:rPr>
          <w:b/>
          <w:bCs/>
          <w:lang w:val="en-US"/>
        </w:rPr>
      </w:pPr>
      <w:r>
        <w:rPr>
          <w:b/>
          <w:bCs/>
          <w:lang w:val="en-US"/>
        </w:rPr>
        <w:t>Radish cover crops performed well in all tillage, residue, and weather conditions</w:t>
      </w:r>
    </w:p>
    <w:p w14:paraId="12EC2964" w14:textId="546F67A0" w:rsidR="009F76B3" w:rsidRPr="009F76B3" w:rsidRDefault="009F76B3" w:rsidP="009F76B3">
      <w:pPr>
        <w:numPr>
          <w:ilvl w:val="0"/>
          <w:numId w:val="3"/>
        </w:numPr>
        <w:spacing w:line="360" w:lineRule="auto"/>
        <w:rPr>
          <w:b/>
          <w:bCs/>
          <w:lang w:val="en-US"/>
        </w:rPr>
      </w:pPr>
      <w:r w:rsidRPr="009F76B3">
        <w:rPr>
          <w:b/>
          <w:bCs/>
          <w:lang w:val="en-US"/>
        </w:rPr>
        <w:t>Highlights should consist of 3 to 5 bullet points, each a maximum of 85 characters, including spaces.</w:t>
      </w:r>
    </w:p>
    <w:p w14:paraId="1D5F958E" w14:textId="77777777" w:rsidR="009F76B3" w:rsidRDefault="009F76B3" w:rsidP="00045088">
      <w:pPr>
        <w:spacing w:line="360" w:lineRule="auto"/>
        <w:rPr>
          <w:b/>
          <w:bCs/>
          <w:lang w:val="en-US"/>
        </w:rPr>
      </w:pPr>
    </w:p>
    <w:p w14:paraId="2E598EC1" w14:textId="77777777" w:rsidR="009F76B3" w:rsidRPr="006C3DC0" w:rsidRDefault="009F76B3" w:rsidP="00045088">
      <w:pPr>
        <w:spacing w:line="360" w:lineRule="auto"/>
        <w:rPr>
          <w:b/>
          <w:bCs/>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46517FDB" w:rsidR="00033458" w:rsidRDefault="006C3DC0" w:rsidP="00E41219">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w:t>
      </w:r>
      <w:r w:rsidR="008A6D63">
        <w:rPr>
          <w:lang w:val="en-US"/>
        </w:rPr>
        <w:t xml:space="preserve">using more holistic </w:t>
      </w:r>
      <w:r w:rsidRPr="006C3DC0">
        <w:rPr>
          <w:lang w:val="en-US"/>
        </w:rPr>
        <w:t>assess</w:t>
      </w:r>
      <w:r w:rsidR="008A6D63">
        <w:rPr>
          <w:lang w:val="en-US"/>
        </w:rPr>
        <w:t>ments of</w:t>
      </w:r>
      <w:r w:rsidRPr="006C3DC0">
        <w:rPr>
          <w:lang w:val="en-US"/>
        </w:rPr>
        <w:t xml:space="preserve"> plant communities (</w:t>
      </w:r>
      <w:r w:rsidR="008A6D63">
        <w:rPr>
          <w:lang w:val="en-US"/>
        </w:rPr>
        <w:t>including</w:t>
      </w:r>
      <w:r w:rsidRPr="006C3DC0">
        <w:rPr>
          <w:lang w:val="en-US"/>
        </w:rPr>
        <w:t xml:space="preserve"> weeds) </w:t>
      </w:r>
      <w:r w:rsidR="008A6D63">
        <w:rPr>
          <w:lang w:val="en-US"/>
        </w:rPr>
        <w:t xml:space="preserve">for their </w:t>
      </w:r>
      <w:r>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Pr>
          <w:lang w:val="en-US"/>
        </w:rPr>
        <w:t>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6F12DE0A" w14:textId="5D897CDA" w:rsidR="00E41219" w:rsidRPr="00033FDA" w:rsidRDefault="003A1B51" w:rsidP="0047780D">
      <w:pPr>
        <w:spacing w:line="360" w:lineRule="auto"/>
      </w:pPr>
      <w:r>
        <w:rPr>
          <w:lang w:val="en-US"/>
        </w:rPr>
        <w:t xml:space="preserve">As a corollary, </w:t>
      </w:r>
      <w:r w:rsidR="008A6D63">
        <w:rPr>
          <w:lang w:val="en-US"/>
        </w:rPr>
        <w:t xml:space="preserve">there is potential in </w:t>
      </w:r>
      <w:r>
        <w:rPr>
          <w:lang w:val="en-US"/>
        </w:rPr>
        <w:t xml:space="preserve">identifying spatial and temporal niches where the potential negative impacts of </w:t>
      </w:r>
      <w:r w:rsidR="008A6D63">
        <w:rPr>
          <w:lang w:val="en-US"/>
        </w:rPr>
        <w:t>weeds</w:t>
      </w:r>
      <w:r>
        <w:rPr>
          <w:lang w:val="en-US"/>
        </w:rPr>
        <w:t xml:space="preserve"> on production </w:t>
      </w:r>
      <w:r w:rsidR="008A6D63">
        <w:rPr>
          <w:lang w:val="en-US"/>
        </w:rPr>
        <w:t>can be</w:t>
      </w:r>
      <w:r>
        <w:rPr>
          <w:lang w:val="en-US"/>
        </w:rPr>
        <w:t xml:space="preserve"> minimized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lastRenderedPageBreak/>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 xml:space="preserve">harms of </w:t>
      </w:r>
      <w:r w:rsidR="004F3DC3">
        <w:t>agricultural plant communities</w:t>
      </w:r>
      <w:r w:rsidR="00A04631">
        <w:rPr>
          <w:lang w:val="en-US"/>
        </w:rPr>
        <w:t xml:space="preserve"> h</w:t>
      </w:r>
      <w:r w:rsidR="00A04631" w:rsidRPr="00CC4281">
        <w:rPr>
          <w:lang w:val="en-US"/>
        </w:rPr>
        <w:t xml:space="preserve">ave been proposed </w:t>
      </w:r>
      <w:r w:rsidR="00CC4281" w:rsidRPr="00CC4281">
        <w:rPr>
          <w:lang w:val="en-US"/>
        </w:rPr>
        <w:fldChar w:fldCharType="begin"/>
      </w:r>
      <w:r w:rsidR="00CC4281"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00CC4281" w:rsidRPr="00CC4281">
        <w:rPr>
          <w:lang w:val="en-US"/>
        </w:rPr>
        <w:fldChar w:fldCharType="separate"/>
      </w:r>
      <w:r w:rsidR="00CC4281" w:rsidRPr="00CC4281">
        <w:t>(Gentili et al., in review)</w:t>
      </w:r>
      <w:r w:rsidR="00CC4281" w:rsidRPr="00CC4281">
        <w:rPr>
          <w:lang w:val="en-US"/>
        </w:rPr>
        <w:fldChar w:fldCharType="end"/>
      </w:r>
      <w:r w:rsidR="009B1DCF" w:rsidRPr="00CC4281">
        <w:rPr>
          <w:lang w:val="en-US"/>
        </w:rPr>
        <w:t xml:space="preserve">. </w:t>
      </w:r>
      <w:r w:rsidR="001C0F78" w:rsidRPr="00CC4281">
        <w:rPr>
          <w:lang w:val="en-US"/>
        </w:rPr>
        <w:t xml:space="preserve">Each approach </w:t>
      </w:r>
      <w:r w:rsidR="009217F6" w:rsidRPr="00CC4281">
        <w:rPr>
          <w:lang w:val="en-US"/>
        </w:rPr>
        <w:t>h</w:t>
      </w:r>
      <w:r w:rsidR="009217F6">
        <w:rPr>
          <w:lang w:val="en-US"/>
        </w:rPr>
        <w:t>as different data requirements and produces outcomes that vary in scope, scale, and applicability. T</w:t>
      </w:r>
      <w:r w:rsidR="001C0F78">
        <w:rPr>
          <w:lang w:val="en-US"/>
        </w:rPr>
        <w:t xml:space="preserve">his </w:t>
      </w:r>
      <w:r w:rsidR="00E41219">
        <w:t>lack of a universally accepted methodology precludes comparisons between studies</w:t>
      </w:r>
      <w:r w:rsidR="007C0649">
        <w:t xml:space="preserve">, but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p>
    <w:p w14:paraId="2AC3859B" w14:textId="2E3A3B6A" w:rsidR="0047780D"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w:t>
      </w:r>
      <w:r w:rsidR="00484C33">
        <w:rPr>
          <w:lang w:val="en-US"/>
        </w:rPr>
        <w:t>are</w:t>
      </w:r>
      <w:r w:rsidR="006C3DC0" w:rsidRPr="006C3DC0">
        <w:rPr>
          <w:lang w:val="en-US"/>
        </w:rPr>
        <w:t xml:space="preserve"> complex</w:t>
      </w:r>
      <w:r>
        <w:rPr>
          <w:lang w:val="en-US"/>
        </w:rPr>
        <w:t>. While previous studies have looked at these interactions</w:t>
      </w:r>
      <w:r w:rsidR="00F26976">
        <w:rPr>
          <w:lang w:val="en-US"/>
        </w:rPr>
        <w:t xml:space="preserve">’ impacts on </w:t>
      </w:r>
      <w:r w:rsidR="004F3DC3">
        <w:rPr>
          <w:lang w:val="en-US"/>
        </w:rPr>
        <w:t>fall communities</w:t>
      </w:r>
      <w:r>
        <w:rPr>
          <w:lang w:val="en-US"/>
        </w:rPr>
        <w:t xml:space="preserve">,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w:t>
      </w:r>
    </w:p>
    <w:p w14:paraId="0A9310F1" w14:textId="51E3CF86" w:rsidR="0047780D" w:rsidRPr="00033FDA" w:rsidRDefault="0047780D" w:rsidP="0047780D">
      <w:pPr>
        <w:spacing w:line="360" w:lineRule="auto"/>
      </w:pPr>
      <w:r>
        <w:t>Lastly, p</w:t>
      </w:r>
      <w:r w:rsidRPr="00541BA9">
        <w:t xml:space="preserve">esticides are key contributors in shaping </w:t>
      </w:r>
      <w:r w:rsidR="004F3DC3">
        <w:t>plant</w:t>
      </w:r>
      <w:r w:rsidRPr="00541BA9">
        <w:t xml:space="preserve"> communities, and the need for their use </w:t>
      </w:r>
      <w:r w:rsidR="004F3DC3">
        <w:t xml:space="preserve">can differ according to the </w:t>
      </w:r>
      <w:r w:rsidRPr="00541BA9">
        <w:t xml:space="preserve">cropping system. Given the </w:t>
      </w:r>
      <w:r>
        <w:t>well-documented</w:t>
      </w:r>
      <w:r w:rsidRPr="00541BA9">
        <w:t xml:space="preserve"> </w:t>
      </w:r>
      <w:r>
        <w:t xml:space="preserve">externalities </w:t>
      </w:r>
      <w:r w:rsidRPr="00541BA9">
        <w:t>of pesticide use</w:t>
      </w:r>
      <w:r>
        <w:t xml:space="preserve"> </w:t>
      </w:r>
      <w:r>
        <w:fldChar w:fldCharType="begin"/>
      </w:r>
      <w:r>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fldChar w:fldCharType="separate"/>
      </w:r>
      <w:r w:rsidRPr="00F26976">
        <w:t>(Rani et al., 2021; Sharma et al., 2019; Wan et al., 2025)</w:t>
      </w:r>
      <w:r>
        <w:fldChar w:fldCharType="end"/>
      </w:r>
      <w:r w:rsidRPr="00541BA9">
        <w:t xml:space="preserve">, </w:t>
      </w:r>
      <w:r>
        <w:t xml:space="preserve">accounting for both the benefits and </w:t>
      </w:r>
      <w:r w:rsidR="004F3DC3">
        <w:t>risks from</w:t>
      </w:r>
      <w:r>
        <w:t xml:space="preserve"> pesticide use can contribute to a more comprehensive evaluation </w:t>
      </w:r>
      <w:r w:rsidRPr="00541BA9">
        <w:t>of cropping systems</w:t>
      </w:r>
      <w:r>
        <w:rPr>
          <w:lang w:val="en-US"/>
        </w:rPr>
        <w:t xml:space="preserve">. While site-specific estimates of risks resulting from pesticide use are possible, they require detailed data and specialized knowledge that may not be available </w:t>
      </w:r>
      <w:r>
        <w:rPr>
          <w:lang w:val="en-US"/>
        </w:rPr>
        <w:fldChar w:fldCharType="begin"/>
      </w:r>
      <w:r>
        <w:rPr>
          <w:lang w:val="en-US"/>
        </w:rPr>
        <w:instrText xml:space="preserve"> ADDIN ZOTERO_ITEM CSL_CITATION {"citationID":"Ucz7bi1C","properties":{"formattedCitation":"(Nause et al., 2021)","plainCitation":"(Nause et al., 2021)","noteIndex":0},"citationItems":[{"id":2413,"uris":["http://zotero.org/users/3599437/items/4YILAH9U"],"itemData":{"id":2413,"type":"article-journal","abstract":"BACKGROUND The assessment of the environmental risks for pesticides is a current topic of the European Union (EU) strategy ‘Farm to Fork’. Therefore, an analysis of the status quo of pesticide use from 2010 to 2015 and the associated environmental risks was performed for sugar beet cultivation in Germany. Based on this assessment, crop protection strategies should be developed that contribute to risk reduction. RESULTS Pesticide use data from 2314 randomly chosen sugar beet growing farms were available from annual farm surveys from 2010 until 2015. Possible environmental risks from pesticide applications were calculated with the model SYNOPS-GIS. Each pesticide application pattern was combined with several model fields. The concentrations of active ingredients in the non-target compartments, namely soil, neighboring surface waters and field margins, were used to determined risk indices (exposure toxicity ratios, ETRs) for different terrestrial and aquatic reference species. ETRs were mainly lower than a risk threshold used throughout this study (ETR = 1). The risks caused by herbicide use were studied in more detail since herbicides are applied on nearly all fields. The aquatic risks posed by herbicides were independent of specific active ingredients or application patterns. Instead, certain combinations of active ingredients, application dates and field-specific environmental conditions provoked higher risks. The aquatic risks were strongly influenced by the distance of the fields to surface waters. CONCLUSIONS Further risk mitigation seems possible by combining field-specific measures and technical options. © 2021 Society of Chemical Industry.","container-title":"Pest Management Science","DOI":"10.1002/ps.6501","ISSN":"1526-4998","issue":"10","language":"en","license":"© 2021 Society of Chemical Industry.","note":"_eprint: https://scijournals.onlinelibrary.wiley.com/doi/pdf/10.1002/ps.6501","page":"4614-4626","source":"Wiley Online Library","title":"Pesticide use in sugar beet cultivation in Germany and assessment of the associated environmental risks using the risk indicator SYNOPS-GIS","volume":"77","author":[{"family":"Nause","given":"Nelia"},{"family":"Strassemeyer","given":"Jörn"},{"family":"Mahlein","given":"Anne-Katrin"},{"family":"Stockfisch","given":"Nicol"}],"issued":{"date-parts":[["2021"]]}}}],"schema":"https://github.com/citation-style-language/schema/raw/master/csl-citation.json"} </w:instrText>
      </w:r>
      <w:r>
        <w:rPr>
          <w:lang w:val="en-US"/>
        </w:rPr>
        <w:fldChar w:fldCharType="separate"/>
      </w:r>
      <w:r w:rsidRPr="002F3039">
        <w:t>(Nause et al., 2021)</w:t>
      </w:r>
      <w:r>
        <w:rPr>
          <w:lang w:val="en-US"/>
        </w:rPr>
        <w:fldChar w:fldCharType="end"/>
      </w:r>
      <w:r>
        <w:rPr>
          <w:lang w:val="en-US"/>
        </w:rPr>
        <w:t xml:space="preserve">. Indices or characterization factors based on the </w:t>
      </w:r>
      <w:r w:rsidRPr="004B32D1">
        <w:rPr>
          <w:i/>
          <w:iCs/>
          <w:lang w:val="en-US"/>
        </w:rPr>
        <w:t>potential</w:t>
      </w:r>
      <w:r>
        <w:rPr>
          <w:lang w:val="en-US"/>
        </w:rPr>
        <w:t xml:space="preserve"> impacts such as the Pesticide Load Indicators </w:t>
      </w:r>
      <w:r>
        <w:rPr>
          <w:lang w:val="en-US"/>
        </w:rPr>
        <w:fldChar w:fldCharType="begin"/>
      </w:r>
      <w:r>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Pr>
          <w:lang w:val="en-US"/>
        </w:rPr>
        <w:fldChar w:fldCharType="separate"/>
      </w:r>
      <w:r w:rsidRPr="004B32D1">
        <w:rPr>
          <w:lang w:val="da-DK"/>
        </w:rPr>
        <w:t>(Kudsk et al., 2018; Vandevoorde et al., 2025)</w:t>
      </w:r>
      <w:r>
        <w:rPr>
          <w:lang w:val="en-US"/>
        </w:rPr>
        <w:fldChar w:fldCharType="end"/>
      </w:r>
      <w:r w:rsidRPr="004B32D1">
        <w:rPr>
          <w:lang w:val="da-DK"/>
        </w:rPr>
        <w:t xml:space="preserve"> or </w:t>
      </w:r>
      <w:r w:rsidRPr="00022B75">
        <w:rPr>
          <w:lang w:val="en-US"/>
        </w:rPr>
        <w:t xml:space="preserve">the </w:t>
      </w:r>
      <w:proofErr w:type="spellStart"/>
      <w:r w:rsidRPr="00022B75">
        <w:rPr>
          <w:lang w:val="en-US"/>
        </w:rPr>
        <w:t>USEtox</w:t>
      </w:r>
      <w:proofErr w:type="spellEnd"/>
      <w:r w:rsidRPr="00022B75">
        <w:rPr>
          <w:lang w:val="en-US"/>
        </w:rPr>
        <w:t xml:space="preserve"> database </w:t>
      </w:r>
      <w:r>
        <w:rPr>
          <w:lang w:val="en-US"/>
        </w:rPr>
        <w:fldChar w:fldCharType="begin"/>
      </w:r>
      <w:r w:rsidRPr="00022B75">
        <w:rPr>
          <w:lang w:val="en-US"/>
        </w:rPr>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Pr="004B32D1">
        <w:rPr>
          <w:lang w:val="en-US"/>
        </w:rPr>
        <w:instrText xml:space="preserve">le-language/schema/raw/master/csl-citation.json"} </w:instrText>
      </w:r>
      <w:r>
        <w:rPr>
          <w:lang w:val="en-US"/>
        </w:rPr>
        <w:fldChar w:fldCharType="separate"/>
      </w:r>
      <w:r w:rsidRPr="004B32D1">
        <w:rPr>
          <w:lang w:val="en-US"/>
        </w:rPr>
        <w:t>(Westh et al., 2015)</w:t>
      </w:r>
      <w:r>
        <w:rPr>
          <w:lang w:val="en-US"/>
        </w:rPr>
        <w:fldChar w:fldCharType="end"/>
      </w:r>
      <w:r w:rsidRPr="004B32D1">
        <w:rPr>
          <w:lang w:val="en-US"/>
        </w:rPr>
        <w:t xml:space="preserve"> </w:t>
      </w:r>
      <w:r>
        <w:rPr>
          <w:lang w:val="en-US"/>
        </w:rPr>
        <w:t xml:space="preserve">can provide reliable and scientifically based estimates based only on active ingredients and application rates </w:t>
      </w:r>
      <w:r>
        <w:rPr>
          <w:lang w:val="en-US"/>
        </w:rPr>
        <w:fldChar w:fldCharType="begin"/>
      </w:r>
      <w:r>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Pr>
          <w:lang w:val="en-US"/>
        </w:rPr>
        <w:fldChar w:fldCharType="separate"/>
      </w:r>
      <w:r w:rsidRPr="00F51540">
        <w:t>(Lewis et al., 2021)</w:t>
      </w:r>
      <w:r>
        <w:rPr>
          <w:lang w:val="en-US"/>
        </w:rPr>
        <w:fldChar w:fldCharType="end"/>
      </w:r>
      <w:r>
        <w:rPr>
          <w:lang w:val="en-US"/>
        </w:rPr>
        <w:t xml:space="preserve">. </w:t>
      </w:r>
    </w:p>
    <w:p w14:paraId="2CD16BEE" w14:textId="2589AB4A" w:rsidR="007977B7" w:rsidRDefault="006C3DC0" w:rsidP="00B84F2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p>
    <w:p w14:paraId="792646D3" w14:textId="25CCCB8C" w:rsidR="007977B7" w:rsidRPr="006C3DC0" w:rsidRDefault="007977B7" w:rsidP="007977B7">
      <w:pPr>
        <w:spacing w:line="360" w:lineRule="auto"/>
        <w:rPr>
          <w:lang w:val="en-US"/>
        </w:rPr>
      </w:pPr>
      <w:r w:rsidRPr="006C3DC0">
        <w:rPr>
          <w:lang w:val="en-US"/>
        </w:rPr>
        <w:t>The</w:t>
      </w:r>
      <w:r>
        <w:rPr>
          <w:lang w:val="en-US"/>
        </w:rPr>
        <w:t xml:space="preserve"> following</w:t>
      </w:r>
      <w:r w:rsidRPr="006C3DC0">
        <w:rPr>
          <w:lang w:val="en-US"/>
        </w:rPr>
        <w:t xml:space="preserv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5C231B94" w:rsidR="006C3DC0" w:rsidRPr="006C3DC0" w:rsidRDefault="006C3DC0" w:rsidP="006F3CE0">
      <w:pPr>
        <w:numPr>
          <w:ilvl w:val="0"/>
          <w:numId w:val="1"/>
        </w:numPr>
        <w:spacing w:line="360" w:lineRule="auto"/>
        <w:rPr>
          <w:lang w:val="en-US"/>
        </w:rPr>
      </w:pPr>
      <w:r w:rsidRPr="006C3DC0">
        <w:rPr>
          <w:lang w:val="en-US"/>
        </w:rPr>
        <w:lastRenderedPageBreak/>
        <w:t xml:space="preserve">Soil </w:t>
      </w:r>
      <w:r w:rsidR="00B84F20">
        <w:rPr>
          <w:lang w:val="en-US"/>
        </w:rPr>
        <w:t>coverage</w:t>
      </w:r>
    </w:p>
    <w:p w14:paraId="47F50C6C" w14:textId="1EBE1A73" w:rsidR="006C3DC0" w:rsidRPr="006C3DC0" w:rsidRDefault="00B84F20" w:rsidP="006F3CE0">
      <w:pPr>
        <w:numPr>
          <w:ilvl w:val="0"/>
          <w:numId w:val="1"/>
        </w:numPr>
        <w:spacing w:line="360" w:lineRule="auto"/>
        <w:rPr>
          <w:lang w:val="en-US"/>
        </w:rPr>
      </w:pPr>
      <w:r>
        <w:rPr>
          <w:lang w:val="en-US"/>
        </w:rPr>
        <w:t>Fall biomass</w:t>
      </w:r>
    </w:p>
    <w:p w14:paraId="1EEA56D7" w14:textId="3BC38C35" w:rsidR="006C3DC0" w:rsidRPr="006C3DC0" w:rsidRDefault="0047780D" w:rsidP="006F3CE0">
      <w:pPr>
        <w:numPr>
          <w:ilvl w:val="0"/>
          <w:numId w:val="1"/>
        </w:numPr>
        <w:spacing w:line="360" w:lineRule="auto"/>
        <w:rPr>
          <w:lang w:val="en-US"/>
        </w:rPr>
      </w:pPr>
      <w:r>
        <w:rPr>
          <w:lang w:val="en-US"/>
        </w:rPr>
        <w:t>P</w:t>
      </w:r>
      <w:r w:rsidR="006C3DC0" w:rsidRPr="006C3DC0">
        <w:rPr>
          <w:lang w:val="en-US"/>
        </w:rPr>
        <w:t>lant community ecological value</w:t>
      </w:r>
      <w:r w:rsidR="00901263">
        <w:rPr>
          <w:lang w:val="en-US"/>
        </w:rPr>
        <w:t xml:space="preserve"> (e.g., pollinator and food web support)</w:t>
      </w:r>
    </w:p>
    <w:p w14:paraId="4FBD8672" w14:textId="157B431C" w:rsidR="006C3DC0" w:rsidRDefault="00B84F20" w:rsidP="006F3CE0">
      <w:pPr>
        <w:numPr>
          <w:ilvl w:val="0"/>
          <w:numId w:val="1"/>
        </w:numPr>
        <w:spacing w:line="360" w:lineRule="auto"/>
        <w:rPr>
          <w:lang w:val="en-US"/>
        </w:rPr>
      </w:pPr>
      <w:r>
        <w:rPr>
          <w:lang w:val="en-US"/>
        </w:rPr>
        <w:t>P</w:t>
      </w:r>
      <w:r w:rsidR="00901263">
        <w:rPr>
          <w:lang w:val="en-US"/>
        </w:rPr>
        <w:t xml:space="preserve">erennial weed </w:t>
      </w:r>
      <w:r>
        <w:rPr>
          <w:lang w:val="en-US"/>
        </w:rPr>
        <w:t>presence</w:t>
      </w:r>
    </w:p>
    <w:p w14:paraId="77217DA1" w14:textId="4B251331" w:rsidR="001A1339" w:rsidRPr="006C3DC0" w:rsidRDefault="001A1339" w:rsidP="006F3CE0">
      <w:pPr>
        <w:numPr>
          <w:ilvl w:val="0"/>
          <w:numId w:val="1"/>
        </w:numPr>
        <w:spacing w:line="360" w:lineRule="auto"/>
        <w:rPr>
          <w:lang w:val="en-US"/>
        </w:rPr>
      </w:pPr>
      <w:r>
        <w:rPr>
          <w:lang w:val="en-US"/>
        </w:rPr>
        <w:t xml:space="preserve">Pesticide </w:t>
      </w:r>
      <w:r w:rsidR="005579A3">
        <w:rPr>
          <w:lang w:val="en-US"/>
        </w:rPr>
        <w:t xml:space="preserve">toxicity </w:t>
      </w:r>
      <w:r>
        <w:rPr>
          <w:lang w:val="en-US"/>
        </w:rPr>
        <w:t>loads</w:t>
      </w:r>
      <w:r w:rsidR="00806BB5">
        <w:rPr>
          <w:lang w:val="en-US"/>
        </w:rPr>
        <w:t xml:space="preserve"> </w:t>
      </w:r>
      <w:r w:rsidR="00901263">
        <w:rPr>
          <w:lang w:val="en-US"/>
        </w:rPr>
        <w:t xml:space="preserve">to </w:t>
      </w:r>
      <w:r w:rsidR="00806BB5">
        <w:rPr>
          <w:lang w:val="en-US"/>
        </w:rPr>
        <w:t>human health</w:t>
      </w:r>
      <w:r w:rsidR="005579A3">
        <w:rPr>
          <w:lang w:val="en-US"/>
        </w:rPr>
        <w:t xml:space="preserve">, ecosystems, </w:t>
      </w:r>
      <w:r w:rsidR="0047780D">
        <w:rPr>
          <w:lang w:val="en-US"/>
        </w:rPr>
        <w:t xml:space="preserve">and the </w:t>
      </w:r>
      <w:r w:rsidR="00806BB5">
        <w:rPr>
          <w:lang w:val="en-US"/>
        </w:rPr>
        <w:t>environment</w:t>
      </w:r>
    </w:p>
    <w:p w14:paraId="5F62FED0" w14:textId="6F510B25"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clear accounting </w:t>
      </w:r>
      <w:r w:rsidR="00F35751">
        <w:rPr>
          <w:lang w:val="en-US"/>
        </w:rPr>
        <w:t>using multi</w:t>
      </w:r>
      <w:r w:rsidR="0047780D">
        <w:rPr>
          <w:lang w:val="en-US"/>
        </w:rPr>
        <w:t>-</w:t>
      </w:r>
      <w:r w:rsidR="00F35751">
        <w:rPr>
          <w:lang w:val="en-US"/>
        </w:rPr>
        <w:t xml:space="preserve">criteria evaluation methods would </w:t>
      </w:r>
      <w:r>
        <w:rPr>
          <w:lang w:val="en-US"/>
        </w:rPr>
        <w:t xml:space="preserve">aid in identifying </w:t>
      </w:r>
      <w:r w:rsidR="00F35751">
        <w:rPr>
          <w:lang w:val="en-US"/>
        </w:rPr>
        <w:t>systems that optimize outcomes</w:t>
      </w:r>
      <w:r>
        <w:rPr>
          <w:lang w:val="en-US"/>
        </w:rPr>
        <w:t>.</w:t>
      </w:r>
    </w:p>
    <w:p w14:paraId="4021A756" w14:textId="2A902757"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4ED6A08D"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present study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w:t>
      </w:r>
      <w:r w:rsidR="00CF6D65">
        <w:rPr>
          <w:lang w:val="en-US"/>
        </w:rPr>
        <w:t xml:space="preserve"> for the present study</w:t>
      </w:r>
      <w:r w:rsidRPr="00CD7E08">
        <w:rPr>
          <w:lang w:val="en-US"/>
        </w:rPr>
        <w:t xml:space="preserve"> </w:t>
      </w:r>
      <w:r w:rsidR="00CF6D65">
        <w:rPr>
          <w:lang w:val="en-US"/>
        </w:rPr>
        <w:t>was</w:t>
      </w:r>
      <w:r w:rsidRPr="00CD7E08">
        <w:rPr>
          <w:lang w:val="en-US"/>
        </w:rPr>
        <w:t xml:space="preserve"> </w:t>
      </w:r>
      <w:r w:rsidR="00CF6D65">
        <w:rPr>
          <w:lang w:val="en-US"/>
        </w:rPr>
        <w:t xml:space="preserve">straw management </w:t>
      </w:r>
      <w:r w:rsidRPr="00CD7E08">
        <w:rPr>
          <w:lang w:val="en-US"/>
        </w:rPr>
        <w:t>(</w:t>
      </w:r>
      <w:r w:rsidR="00CF6D65">
        <w:rPr>
          <w:lang w:val="en-US"/>
        </w:rPr>
        <w:t>two</w:t>
      </w:r>
      <w:r w:rsidRPr="00CD7E08">
        <w:rPr>
          <w:lang w:val="en-US"/>
        </w:rPr>
        <w:t xml:space="preserve"> levels), the subplot </w:t>
      </w:r>
      <w:r w:rsidR="00CF6D65">
        <w:rPr>
          <w:lang w:val="en-US"/>
        </w:rPr>
        <w:t>was</w:t>
      </w:r>
      <w:r w:rsidRPr="00CD7E08">
        <w:rPr>
          <w:lang w:val="en-US"/>
        </w:rPr>
        <w:t xml:space="preserve"> primary tillage system (</w:t>
      </w:r>
      <w:r w:rsidR="00CF6D65">
        <w:rPr>
          <w:lang w:val="en-US"/>
        </w:rPr>
        <w:t>three</w:t>
      </w:r>
      <w:r w:rsidRPr="00CD7E08">
        <w:rPr>
          <w:lang w:val="en-US"/>
        </w:rPr>
        <w:t xml:space="preserve"> levels)</w:t>
      </w:r>
      <w:r w:rsidR="00C91C94">
        <w:rPr>
          <w:lang w:val="en-US"/>
        </w:rPr>
        <w:t xml:space="preserve">. </w:t>
      </w:r>
      <w:bookmarkStart w:id="1" w:name="_Hlk219901060"/>
      <w:r w:rsidR="007A49E4">
        <w:rPr>
          <w:lang w:val="en-US"/>
        </w:rPr>
        <w:t>Micro-plot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w:t>
      </w:r>
      <w:r w:rsidRPr="00CD7E08">
        <w:rPr>
          <w:lang w:val="en-US"/>
        </w:rPr>
        <w:lastRenderedPageBreak/>
        <w:t>various sub-treatments within rotation and tillage combinations</w:t>
      </w:r>
      <w:r w:rsidR="00BB7C9B">
        <w:rPr>
          <w:lang w:val="en-US"/>
        </w:rPr>
        <w:t xml:space="preserve"> [see for example </w:t>
      </w:r>
      <w:r w:rsidR="00BB7C9B">
        <w:rPr>
          <w:lang w:val="en-US"/>
        </w:rPr>
        <w:fldChar w:fldCharType="begin"/>
      </w:r>
      <w:r w:rsidR="00BB7C9B">
        <w:rPr>
          <w:lang w:val="en-US"/>
        </w:rPr>
        <w:instrText xml:space="preserve"> ADDIN ZOTERO_ITEM CSL_CITATION {"citationID":"8fszEBzG","properties":{"formattedCitation":"(Melander et al., 2008)","plainCitation":"(Melander et al., 2008)","noteIndex":0},"citationItems":[{"id":1513,"uris":["http://zotero.org/users/3599437/items/VDA8RHYR"],"itemData":{"id":1513,"type":"article-journal","abstract":"Apera spica-venti is a winter annual grass and, increasingly, a severe weed problem in autumn-sown crops. Non-inversion tillage has become more common in Denmark in recent years, but may accentuate problems with A. spica-venti. These problems may be avoided, if selected preventive and cultural weed management practices are adopted. To this end, we conducted a 4-year field study investigating the effects of crop rotation, tillage method, location and limited herbicide input on A. spica-venti population dynamics and crop yield. Additionally, detailed studies were performed on the fate of A. spica-venti seeds when incorporated to different soil depths. The location with a lighter soil texture, cooler climate and higher rainfall favoured A. spica-venti growth and consequently crop yield loss, especially in the crop sequence comprised only of autumn-sown crops and with non-inversion tine tillage. Incorporating A. spica-venti seeds in the soil improved their survival, explaining the higher A. spica-venti proliferation seen with tine tillage as opposed to direct drilling. The rotations including an even mixture of spring- and autumn-sown crops did not lead to noteworthy changes in the A. spica-venti population, irrespective of tillage method. Thus, in many regions, management of A. spica-venti will require rotations that balance autumn- and spring-sown crops.","container-title":"Weed Research","DOI":"10.1111/j.1365-3180.2008.00597.x","ISSN":"1365-3180","issue":"1","language":"en","note":"_eprint: https://onlinelibrary.wiley.com/doi/pdf/10.1111/j.1365-3180.2008.00597.x","page":"48-57","source":"Wiley Online Library","title":"Apera spica-venti population dynamics and impact on crop yield as affected by tillage, crop rotation, location and herbicide programmes","volume":"48","author":[{"family":"Melander","given":"B"},{"family":"Holst","given":"N"},{"family":"Jensen","given":"P K"},{"family":"Hansen","given":"E M"},{"family":"Olesen","given":"J E"}],"issued":{"date-parts":[["2008"]]}}}],"schema":"https://github.com/citation-style-language/schema/raw/master/csl-citation.json"} </w:instrText>
      </w:r>
      <w:r w:rsidR="00BB7C9B">
        <w:rPr>
          <w:lang w:val="en-US"/>
        </w:rPr>
        <w:fldChar w:fldCharType="separate"/>
      </w:r>
      <w:r w:rsidR="00BB7C9B" w:rsidRPr="00BB7C9B">
        <w:t>(Melander et al., 2008)</w:t>
      </w:r>
      <w:r w:rsidR="00BB7C9B">
        <w:rPr>
          <w:lang w:val="en-US"/>
        </w:rPr>
        <w:fldChar w:fldCharType="end"/>
      </w:r>
      <w:r w:rsidR="00BB7C9B">
        <w:rPr>
          <w:lang w:val="en-US"/>
        </w:rPr>
        <w:t>]</w:t>
      </w:r>
      <w:r w:rsidRPr="00CD7E08">
        <w:rPr>
          <w:lang w:val="en-US"/>
        </w:rPr>
        <w:t xml:space="preserve">. </w:t>
      </w:r>
    </w:p>
    <w:bookmarkEnd w:id="1"/>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6AB91BA3" w14:textId="2E42BE32" w:rsidR="001A455C" w:rsidRPr="001A455C" w:rsidRDefault="001A455C" w:rsidP="001A455C">
      <w:pPr>
        <w:spacing w:line="360" w:lineRule="auto"/>
        <w:rPr>
          <w:lang w:val="en-US"/>
        </w:rPr>
      </w:pPr>
      <w:r w:rsidRPr="001A455C">
        <w:rPr>
          <w:lang w:val="en-US"/>
        </w:rPr>
        <w:t xml:space="preserve">For the purpose of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w:t>
      </w:r>
      <w:r w:rsidR="00AA7374">
        <w:rPr>
          <w:lang w:val="en-US"/>
        </w:rPr>
        <w:t>-</w:t>
      </w:r>
      <w:r w:rsidR="00216616" w:rsidRPr="00CD7E08">
        <w:rPr>
          <w:lang w:val="en-US"/>
        </w:rPr>
        <w:t>Apr 2018</w:t>
      </w:r>
      <w:r w:rsidR="00216616">
        <w:rPr>
          <w:lang w:val="en-US"/>
        </w:rPr>
        <w:t xml:space="preserve"> (300 plants m</w:t>
      </w:r>
      <w:r w:rsidR="00216616" w:rsidRPr="006F4E10">
        <w:rPr>
          <w:vertAlign w:val="superscript"/>
          <w:lang w:val="en-US"/>
        </w:rPr>
        <w:t>-2</w:t>
      </w:r>
      <w:r w:rsidR="00216616">
        <w:rPr>
          <w:lang w:val="en-US"/>
        </w:rPr>
        <w:t>)</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w:t>
      </w:r>
      <w:r w:rsidR="00AA7374">
        <w:rPr>
          <w:lang w:val="en-US"/>
        </w:rPr>
        <w:t>-</w:t>
      </w:r>
      <w:r w:rsidR="00216616" w:rsidRPr="00CD7E08">
        <w:rPr>
          <w:lang w:val="en-US"/>
        </w:rPr>
        <w:t>Apr 2019</w:t>
      </w:r>
      <w:r w:rsidR="00216616">
        <w:rPr>
          <w:lang w:val="en-US"/>
        </w:rPr>
        <w:t xml:space="preserve"> (300 plants m</w:t>
      </w:r>
      <w:r w:rsidR="00216616" w:rsidRPr="006F4E10">
        <w:rPr>
          <w:vertAlign w:val="superscript"/>
          <w:lang w:val="en-US"/>
        </w:rPr>
        <w:t>-2</w:t>
      </w:r>
      <w:r w:rsidR="00216616">
        <w:rPr>
          <w:lang w:val="en-US"/>
        </w:rPr>
        <w:t>)</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w:t>
      </w:r>
      <w:r w:rsidR="00AA7374">
        <w:rPr>
          <w:lang w:val="en-US"/>
        </w:rPr>
        <w:t>-</w:t>
      </w:r>
      <w:r w:rsidR="00216616" w:rsidRPr="00CD7E08">
        <w:rPr>
          <w:lang w:val="en-US"/>
        </w:rPr>
        <w:t>Apr 2020</w:t>
      </w:r>
      <w:r w:rsidR="00216616">
        <w:rPr>
          <w:lang w:val="en-US"/>
        </w:rPr>
        <w:t xml:space="preserve"> (50 plants m</w:t>
      </w:r>
      <w:r w:rsidR="00216616" w:rsidRPr="006F4E10">
        <w:rPr>
          <w:vertAlign w:val="superscript"/>
          <w:lang w:val="en-US"/>
        </w:rPr>
        <w:t>-2</w:t>
      </w:r>
      <w:r w:rsidR="00216616">
        <w:rPr>
          <w:lang w:val="en-US"/>
        </w:rPr>
        <w:t>)</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Three of the four tillage regimes were used for this study</w:t>
      </w:r>
      <w:r w:rsidR="001151AB">
        <w:rPr>
          <w:lang w:val="en-US"/>
        </w:rPr>
        <w:t xml:space="preserve"> because they have been under consistent management for the longest period of time</w:t>
      </w:r>
      <w:r w:rsidRPr="001A455C">
        <w:rPr>
          <w:lang w:val="en-US"/>
        </w:rPr>
        <w:t xml:space="preserve"> (more details below). Tillage subplots were 5 meters wide and 40 m long. Each tillage subplot was divided into two columns with three </w:t>
      </w:r>
      <w:r w:rsidR="002505D4">
        <w:rPr>
          <w:lang w:val="en-US"/>
        </w:rPr>
        <w:t>micro-</w:t>
      </w:r>
      <w:r w:rsidRPr="001A455C">
        <w:rPr>
          <w:lang w:val="en-US"/>
        </w:rPr>
        <w:t xml:space="preserve">plots arranged within each column for a total of six </w:t>
      </w:r>
      <w:r w:rsidR="002505D4">
        <w:rPr>
          <w:lang w:val="en-US"/>
        </w:rPr>
        <w:t>micro-</w:t>
      </w:r>
      <w:r w:rsidRPr="001A455C">
        <w:rPr>
          <w:lang w:val="en-US"/>
        </w:rPr>
        <w:t xml:space="preserve">plots that were 2.5 m wide and 12.5 m long (see supplementary material for a visual aid). One of the six </w:t>
      </w:r>
      <w:r w:rsidR="002505D4">
        <w:rPr>
          <w:lang w:val="en-US"/>
        </w:rPr>
        <w:t xml:space="preserve">micro </w:t>
      </w:r>
      <w:r w:rsidRPr="001A455C">
        <w:rPr>
          <w:lang w:val="en-US"/>
        </w:rPr>
        <w:t xml:space="preserve">plots was reserved for other sampling efforts, and a cover crop system treatment (five levels) was applied randomly to the remaining five </w:t>
      </w:r>
      <w:r w:rsidR="002505D4">
        <w:rPr>
          <w:lang w:val="en-US"/>
        </w:rPr>
        <w:t>micro-</w:t>
      </w:r>
      <w:r w:rsidRPr="001A455C">
        <w:rPr>
          <w:lang w:val="en-US"/>
        </w:rPr>
        <w:t>plots. In summary, this experiment included all combinations of two straw-managements, three tillage systems, and five cover crop systems for a total of 30 treatments</w:t>
      </w:r>
      <w:r w:rsidR="00CA1D8C">
        <w:rPr>
          <w:lang w:val="en-US"/>
        </w:rPr>
        <w:t xml:space="preserve"> replicated in four blocks</w:t>
      </w:r>
      <w:r w:rsidRPr="001A455C">
        <w:rPr>
          <w:lang w:val="en-US"/>
        </w:rPr>
        <w:t xml:space="preserve">. </w:t>
      </w:r>
    </w:p>
    <w:p w14:paraId="5A66302A" w14:textId="4634B002" w:rsidR="001A455C" w:rsidRPr="001A455C" w:rsidRDefault="001A455C" w:rsidP="001A455C">
      <w:pPr>
        <w:spacing w:line="360" w:lineRule="auto"/>
        <w:rPr>
          <w:b/>
          <w:bCs/>
          <w:lang w:val="en-US"/>
        </w:rPr>
      </w:pPr>
      <w:r w:rsidRPr="003C7F19">
        <w:rPr>
          <w:b/>
          <w:bCs/>
        </w:rPr>
        <w:t>2.1.</w:t>
      </w:r>
      <w:r>
        <w:rPr>
          <w:b/>
          <w:bCs/>
        </w:rPr>
        <w:t>2</w:t>
      </w:r>
      <w:r w:rsidRPr="003C7F19">
        <w:rPr>
          <w:b/>
          <w:bCs/>
        </w:rPr>
        <w:t xml:space="preserve">  </w:t>
      </w:r>
      <w:r w:rsidRPr="001A455C">
        <w:rPr>
          <w:b/>
          <w:bCs/>
          <w:lang w:val="en-US"/>
        </w:rPr>
        <w:t>Straw and tillage treatments</w:t>
      </w:r>
    </w:p>
    <w:p w14:paraId="73CAF7F4" w14:textId="799BDF41" w:rsidR="00D5253E" w:rsidRDefault="001A455C" w:rsidP="001A455C">
      <w:pPr>
        <w:spacing w:line="360" w:lineRule="auto"/>
        <w:rPr>
          <w:lang w:val="en-US"/>
        </w:rPr>
      </w:pPr>
      <w:r w:rsidRPr="001A455C">
        <w:rPr>
          <w:lang w:val="en-US"/>
        </w:rPr>
        <w:t xml:space="preserve">The same straw managements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the same subplots since 2002. In the straw-removal treatments, </w:t>
      </w:r>
      <w:r w:rsidR="00D5253E">
        <w:rPr>
          <w:lang w:val="en-US"/>
        </w:rPr>
        <w:t xml:space="preserve">residue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straw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r w:rsidR="00D5253E">
        <w:rPr>
          <w:lang w:val="en-US"/>
        </w:rPr>
        <w:t xml:space="preserve">residue remained in the field </w:t>
      </w:r>
      <w:r w:rsidR="001A1339">
        <w:rPr>
          <w:lang w:val="en-US"/>
        </w:rPr>
        <w:t>following harvest</w:t>
      </w:r>
      <w:r w:rsidRPr="001A455C">
        <w:rPr>
          <w:lang w:val="en-US"/>
        </w:rPr>
        <w:t xml:space="preserve">. </w:t>
      </w:r>
    </w:p>
    <w:p w14:paraId="1D52ABA7" w14:textId="08914BD0" w:rsidR="001A455C" w:rsidRPr="001A455C" w:rsidRDefault="00D5253E" w:rsidP="001A455C">
      <w:pPr>
        <w:spacing w:line="360" w:lineRule="auto"/>
        <w:rPr>
          <w:lang w:val="en-US"/>
        </w:rPr>
      </w:pPr>
      <w:r>
        <w:rPr>
          <w:lang w:val="en-US"/>
        </w:rPr>
        <w:t>While the overall tillage philosophies have remained the same, t</w:t>
      </w:r>
      <w:r w:rsidR="001A455C" w:rsidRPr="001A455C">
        <w:rPr>
          <w:lang w:val="en-US"/>
        </w:rPr>
        <w:t xml:space="preserve">he exact machinery and timing of operations have varied since 2002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planting; </w:t>
      </w:r>
      <w:r w:rsidR="00D276E3">
        <w:rPr>
          <w:lang w:val="en-US"/>
        </w:rPr>
        <w:t xml:space="preserve">all </w:t>
      </w:r>
      <w:r w:rsidR="001A455C" w:rsidRPr="001A455C">
        <w:rPr>
          <w:lang w:val="en-US"/>
        </w:rPr>
        <w:t>c</w:t>
      </w:r>
      <w:proofErr w:type="spellStart"/>
      <w:r w:rsidR="001A455C" w:rsidRPr="001A455C">
        <w:t>rops</w:t>
      </w:r>
      <w:proofErr w:type="spellEnd"/>
      <w:r w:rsidR="001A455C" w:rsidRPr="001A455C">
        <w:t xml:space="preserve"> were then sown with a traditional seed drill (Nordsten Lift-o-</w:t>
      </w:r>
      <w:proofErr w:type="spellStart"/>
      <w:r w:rsidR="001A455C" w:rsidRPr="001A455C">
        <w:t>matic</w:t>
      </w:r>
      <w:proofErr w:type="spellEnd"/>
      <w:r w:rsidR="001A455C" w:rsidRPr="001A455C">
        <w:t xml:space="preserve"> CLH300) with row spacings of 12.5 cm. </w:t>
      </w:r>
      <w:r w:rsidR="001A455C" w:rsidRPr="001A455C">
        <w:rPr>
          <w:lang w:val="en-US"/>
        </w:rPr>
        <w:t xml:space="preserve">For the </w:t>
      </w:r>
      <w:r w:rsidR="003C4420">
        <w:rPr>
          <w:lang w:val="en-US"/>
        </w:rPr>
        <w:t>surface</w:t>
      </w:r>
      <w:r w:rsidR="001A455C" w:rsidRPr="001A455C">
        <w:rPr>
          <w:lang w:val="en-US"/>
        </w:rPr>
        <w:t xml:space="preserve"> system (non-inversion</w:t>
      </w:r>
      <w:r w:rsidR="00645D68">
        <w:rPr>
          <w:lang w:val="en-US"/>
        </w:rPr>
        <w:t xml:space="preserve"> tillage</w:t>
      </w:r>
      <w:r w:rsidR="001A455C" w:rsidRPr="001A455C">
        <w:rPr>
          <w:lang w:val="en-US"/>
        </w:rPr>
        <w:t xml:space="preserve">), a </w:t>
      </w:r>
      <w:r w:rsidR="001A455C" w:rsidRPr="001A455C">
        <w:rPr>
          <w:vertAlign w:val="subscript"/>
          <w:lang w:val="en-US"/>
        </w:rPr>
        <w:t xml:space="preserve"> </w:t>
      </w:r>
      <w:r w:rsidR="001A455C" w:rsidRPr="001A455C">
        <w:t>Horsch Terrano 3 FX stubble tine cultivator was used to till to a depth 8-10 cm in the spring before cash crop planting</w:t>
      </w:r>
      <w:r w:rsidR="009B6949">
        <w:t xml:space="preserve">. In the late-planted radish cover crop treatment, </w:t>
      </w:r>
      <w:r w:rsidR="00571F26">
        <w:lastRenderedPageBreak/>
        <w:t xml:space="preserve">surface  </w:t>
      </w:r>
      <w:r w:rsidR="009B6949">
        <w:t xml:space="preserve">plots were also </w:t>
      </w:r>
      <w:r w:rsidR="007010D9">
        <w:t>harrowed</w:t>
      </w:r>
      <w:r w:rsidR="00D276E3">
        <w:t xml:space="preserve"> to a depth of 3-4 cm after </w:t>
      </w:r>
      <w:r>
        <w:t xml:space="preserve">cash crop </w:t>
      </w:r>
      <w:r w:rsidR="00D276E3">
        <w:t>harvest</w:t>
      </w:r>
      <w:r w:rsidR="009B6949">
        <w:t xml:space="preserve"> to prepare the soil for cover crop planting</w:t>
      </w:r>
      <w:r w:rsidR="00D276E3">
        <w:t xml:space="preserve"> (see Table 1)</w:t>
      </w:r>
      <w:r w:rsidR="001A455C" w:rsidRPr="001A455C">
        <w:t xml:space="preserve">. </w:t>
      </w:r>
      <w:r w:rsidR="009B6949">
        <w:t xml:space="preserve">No tillage was performed in the NT system. </w:t>
      </w:r>
      <w:r w:rsidR="001A455C" w:rsidRPr="001A455C">
        <w:t xml:space="preserve">In both the </w:t>
      </w:r>
      <w:r w:rsidR="007A49E4">
        <w:t>NT</w:t>
      </w:r>
      <w:r w:rsidR="001A455C" w:rsidRPr="001A455C">
        <w:t xml:space="preserve"> and</w:t>
      </w:r>
      <w:r w:rsidR="00423AE6">
        <w:t xml:space="preserve"> surface tillage</w:t>
      </w:r>
      <w:r w:rsidR="001A455C" w:rsidRPr="001A455C">
        <w:t xml:space="preserve"> systems, crops were sown with a chisel coulter (Horsch </w:t>
      </w:r>
      <w:proofErr w:type="spellStart"/>
      <w:r w:rsidR="001A455C" w:rsidRPr="001A455C">
        <w:t>Airseeder</w:t>
      </w:r>
      <w:proofErr w:type="spellEnd"/>
      <w:r w:rsidR="001A455C" w:rsidRPr="001A455C">
        <w:t xml:space="preserve"> CO 3) with row spacings of 17.5 cm for </w:t>
      </w:r>
      <w:r w:rsidR="00D276E3">
        <w:t>all crops</w:t>
      </w:r>
      <w:r w:rsidR="009B6949">
        <w:t xml:space="preserve"> (compared to 12.5 cm for the </w:t>
      </w:r>
      <w:r w:rsidR="00423AE6">
        <w:t>inversion</w:t>
      </w:r>
      <w:r w:rsidR="009B6949">
        <w:t xml:space="preserve"> systems)</w:t>
      </w:r>
      <w:r w:rsidR="001A455C" w:rsidRPr="001A455C">
        <w:t xml:space="preserve">. Row spacings were different for the </w:t>
      </w:r>
      <w:r w:rsidR="00423AE6">
        <w:t>inversion</w:t>
      </w:r>
      <w:r w:rsidR="007A49E4">
        <w:t xml:space="preserve"> system </w:t>
      </w:r>
      <w:r w:rsidR="001A455C" w:rsidRPr="001A455C">
        <w:t xml:space="preserve">due to </w:t>
      </w:r>
      <w:r w:rsidR="001A1339">
        <w:t xml:space="preserve">differences in the </w:t>
      </w:r>
      <w:r w:rsidR="001A455C" w:rsidRPr="001A455C">
        <w:t xml:space="preserve">equipment representing typical production environments for each tillage system. </w:t>
      </w:r>
      <w:r w:rsidR="009B6949">
        <w:t>Seeding rates were 20% higher in NT systems to compensate for poor establishment.</w:t>
      </w:r>
    </w:p>
    <w:p w14:paraId="34082C05" w14:textId="4AE4E813" w:rsidR="001A455C" w:rsidRPr="001A455C" w:rsidRDefault="001A455C" w:rsidP="001A455C">
      <w:pPr>
        <w:spacing w:line="360" w:lineRule="auto"/>
        <w:rPr>
          <w:b/>
          <w:bCs/>
          <w:lang w:val="en-US"/>
        </w:rPr>
      </w:pPr>
      <w:r w:rsidRPr="003C7F19">
        <w:rPr>
          <w:b/>
          <w:bCs/>
        </w:rPr>
        <w:t>2.1.</w:t>
      </w:r>
      <w:r>
        <w:rPr>
          <w:b/>
          <w:bCs/>
        </w:rPr>
        <w:t>3</w:t>
      </w:r>
      <w:r w:rsidRPr="003C7F19">
        <w:rPr>
          <w:b/>
          <w:bCs/>
        </w:rPr>
        <w:t xml:space="preserve">  </w:t>
      </w:r>
      <w:r>
        <w:rPr>
          <w:b/>
          <w:bCs/>
          <w:lang w:val="en-US"/>
        </w:rPr>
        <w:t>Cover crop treatments</w:t>
      </w:r>
    </w:p>
    <w:p w14:paraId="76D877A7" w14:textId="37F71450"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maintained for 2018,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32E5EDD3" w14:textId="77777777" w:rsidR="009C1E41" w:rsidRDefault="009C1E41" w:rsidP="001A455C">
      <w:pPr>
        <w:spacing w:line="360" w:lineRule="auto"/>
        <w:rPr>
          <w:lang w:val="en-US"/>
        </w:rPr>
      </w:pPr>
    </w:p>
    <w:p w14:paraId="334543D0" w14:textId="77777777" w:rsidR="00A83EB3" w:rsidRDefault="00A83EB3" w:rsidP="001A455C">
      <w:pPr>
        <w:spacing w:line="360" w:lineRule="auto"/>
        <w:rPr>
          <w:lang w:val="en-US"/>
        </w:rPr>
      </w:pPr>
    </w:p>
    <w:p w14:paraId="5FE7A72C" w14:textId="77777777" w:rsidR="00A83EB3" w:rsidRDefault="00A83EB3" w:rsidP="001A455C">
      <w:pPr>
        <w:spacing w:line="360" w:lineRule="auto"/>
        <w:rPr>
          <w:lang w:val="en-US"/>
        </w:rPr>
      </w:pPr>
    </w:p>
    <w:p w14:paraId="23ABC755" w14:textId="77777777" w:rsidR="00A83EB3" w:rsidRDefault="00A83EB3" w:rsidP="001A455C">
      <w:pPr>
        <w:spacing w:line="360" w:lineRule="auto"/>
        <w:rPr>
          <w:lang w:val="en-US"/>
        </w:rPr>
      </w:pPr>
    </w:p>
    <w:p w14:paraId="5656505B" w14:textId="77777777" w:rsidR="00A83EB3" w:rsidRDefault="00A83EB3" w:rsidP="001A455C">
      <w:pPr>
        <w:spacing w:line="360" w:lineRule="auto"/>
        <w:rPr>
          <w:lang w:val="en-US"/>
        </w:rPr>
      </w:pPr>
    </w:p>
    <w:p w14:paraId="086F780C" w14:textId="77777777" w:rsidR="00A83EB3" w:rsidRDefault="00A83EB3" w:rsidP="001A455C">
      <w:pPr>
        <w:spacing w:line="360" w:lineRule="auto"/>
        <w:rPr>
          <w:lang w:val="en-US"/>
        </w:rPr>
      </w:pPr>
    </w:p>
    <w:p w14:paraId="250A82A5" w14:textId="77777777" w:rsidR="00A83EB3" w:rsidRDefault="00A83EB3" w:rsidP="001A455C">
      <w:pPr>
        <w:spacing w:line="360" w:lineRule="auto"/>
        <w:rPr>
          <w:lang w:val="en-US"/>
        </w:rPr>
      </w:pPr>
    </w:p>
    <w:p w14:paraId="259F2DA7" w14:textId="77777777" w:rsidR="00A83EB3" w:rsidRDefault="00A83EB3" w:rsidP="001A455C">
      <w:pPr>
        <w:spacing w:line="360" w:lineRule="auto"/>
        <w:rPr>
          <w:lang w:val="en-US"/>
        </w:rPr>
      </w:pPr>
    </w:p>
    <w:p w14:paraId="030D88E3" w14:textId="77777777" w:rsidR="00A83EB3" w:rsidRDefault="00A83EB3" w:rsidP="001A455C">
      <w:pPr>
        <w:spacing w:line="360" w:lineRule="auto"/>
        <w:rPr>
          <w:lang w:val="en-US"/>
        </w:rPr>
      </w:pPr>
    </w:p>
    <w:p w14:paraId="66EA47C5" w14:textId="77777777" w:rsidR="00A83EB3" w:rsidRPr="001A455C" w:rsidRDefault="00A83EB3" w:rsidP="001A455C">
      <w:pPr>
        <w:spacing w:line="360" w:lineRule="auto"/>
        <w:rPr>
          <w:lang w:val="en-US"/>
        </w:rPr>
      </w:pPr>
    </w:p>
    <w:p w14:paraId="697347A3" w14:textId="12DBA0BF" w:rsidR="001A455C" w:rsidRPr="001A455C" w:rsidRDefault="001A455C" w:rsidP="001A455C">
      <w:pPr>
        <w:spacing w:line="360" w:lineRule="auto"/>
        <w:rPr>
          <w:lang w:val="en-US"/>
        </w:rPr>
      </w:pPr>
      <w:r w:rsidRPr="001A455C">
        <w:rPr>
          <w:lang w:val="en-US"/>
        </w:rPr>
        <w:t>Table 1. Summary of the five cover crop systems</w:t>
      </w:r>
      <w:r w:rsidR="00CF6D65">
        <w:rPr>
          <w:lang w:val="en-US"/>
        </w:rPr>
        <w:t xml:space="preserve"> including an early-season planted mixture (</w:t>
      </w:r>
      <w:proofErr w:type="spellStart"/>
      <w:r w:rsidR="00CF6D65">
        <w:rPr>
          <w:lang w:val="en-US"/>
        </w:rPr>
        <w:t>MixE</w:t>
      </w:r>
      <w:proofErr w:type="spellEnd"/>
      <w:r w:rsidR="00CF6D65">
        <w:rPr>
          <w:lang w:val="en-US"/>
        </w:rPr>
        <w:t xml:space="preserve">), </w:t>
      </w:r>
      <w:r w:rsidR="00423AE6">
        <w:rPr>
          <w:lang w:val="en-US"/>
        </w:rPr>
        <w:t>a mid-season planted mixture (</w:t>
      </w:r>
      <w:proofErr w:type="spellStart"/>
      <w:r w:rsidR="00423AE6">
        <w:rPr>
          <w:lang w:val="en-US"/>
        </w:rPr>
        <w:t>MixM</w:t>
      </w:r>
      <w:proofErr w:type="spellEnd"/>
      <w:r w:rsidR="00423AE6">
        <w:rPr>
          <w:lang w:val="en-US"/>
        </w:rPr>
        <w:t>) and forage radish (</w:t>
      </w:r>
      <w:proofErr w:type="spellStart"/>
      <w:r w:rsidR="00423AE6">
        <w:rPr>
          <w:lang w:val="en-US"/>
        </w:rPr>
        <w:t>RadM</w:t>
      </w:r>
      <w:proofErr w:type="spellEnd"/>
      <w:r w:rsidR="00423AE6">
        <w:rPr>
          <w:lang w:val="en-US"/>
        </w:rPr>
        <w:t>), a late-season planted forage radish (</w:t>
      </w:r>
      <w:proofErr w:type="spellStart"/>
      <w:r w:rsidR="00423AE6">
        <w:rPr>
          <w:lang w:val="en-US"/>
        </w:rPr>
        <w:t>RadL</w:t>
      </w:r>
      <w:proofErr w:type="spellEnd"/>
      <w:r w:rsidR="00423AE6">
        <w:rPr>
          <w:lang w:val="en-US"/>
        </w:rPr>
        <w:t>), and a no-cover control (</w:t>
      </w:r>
      <w:proofErr w:type="spellStart"/>
      <w:r w:rsidR="00423AE6">
        <w:rPr>
          <w:lang w:val="en-US"/>
        </w:rPr>
        <w:t>NoCC</w:t>
      </w:r>
      <w:proofErr w:type="spellEnd"/>
      <w:r w:rsidR="00423AE6">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1A455C"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proofErr w:type="spellStart"/>
            <w:r w:rsidRPr="001A455C">
              <w:rPr>
                <w:lang w:val="en-US"/>
              </w:rPr>
              <w:t>MixE</w:t>
            </w:r>
            <w:proofErr w:type="spellEnd"/>
          </w:p>
        </w:tc>
        <w:tc>
          <w:tcPr>
            <w:tcW w:w="3265" w:type="dxa"/>
            <w:tcBorders>
              <w:top w:val="single" w:sz="4" w:space="0" w:color="auto"/>
              <w:bottom w:val="single" w:sz="4" w:space="0" w:color="auto"/>
            </w:tcBorders>
            <w:vAlign w:val="center"/>
          </w:tcPr>
          <w:p w14:paraId="7A5DF9D6" w14:textId="6875B07A"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2"/>
            <w:r w:rsidR="00A83EB3" w:rsidRPr="001A455C">
              <w:rPr>
                <w:lang w:val="en-US"/>
              </w:rPr>
              <w:t>12.5 cm</w:t>
            </w:r>
            <w:r w:rsidR="00A83EB3">
              <w:rPr>
                <w:lang w:val="en-US"/>
              </w:rPr>
              <w:t xml:space="preserve"> or 17.5 cm, see section 2.1.2</w:t>
            </w:r>
            <w:commentRangeEnd w:id="2"/>
            <w:r w:rsidR="002505D4">
              <w:rPr>
                <w:rStyle w:val="CommentReference"/>
                <w:sz w:val="24"/>
                <w:szCs w:val="24"/>
                <w:lang w:val="en-US"/>
              </w:rPr>
              <w:commentReference w:id="2"/>
            </w:r>
            <w:r w:rsidR="00A83EB3">
              <w:rPr>
                <w:lang w:val="en-US"/>
              </w:rPr>
              <w:t>)</w:t>
            </w:r>
            <w:r w:rsidR="00A83EB3" w:rsidRPr="001A455C">
              <w:rPr>
                <w:lang w:val="en-US"/>
              </w:rPr>
              <w:t xml:space="preserve"> shortly after cash crop planting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 xml:space="preserve">(grass; Lolium </w:t>
            </w:r>
            <w:proofErr w:type="spellStart"/>
            <w:r w:rsidRPr="001A455C">
              <w:rPr>
                <w:i/>
                <w:iCs/>
                <w:lang w:val="en-US"/>
              </w:rPr>
              <w:t>perenne</w:t>
            </w:r>
            <w:proofErr w:type="spellEnd"/>
            <w:r w:rsidRPr="001A455C">
              <w:rPr>
                <w:i/>
                <w:iCs/>
                <w:lang w:val="en-US"/>
              </w:rPr>
              <w:t>)</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1A455C" w:rsidRDefault="00A83EB3" w:rsidP="00A83EB3">
            <w:pPr>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Pr="001A455C">
              <w:rPr>
                <w:lang w:val="en-US"/>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proofErr w:type="spellStart"/>
            <w:r w:rsidRPr="001A455C">
              <w:rPr>
                <w:lang w:val="en-US"/>
              </w:rPr>
              <w:t>MixM</w:t>
            </w:r>
            <w:proofErr w:type="spellEnd"/>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proofErr w:type="spellStart"/>
            <w:r w:rsidRPr="001A455C">
              <w:rPr>
                <w:lang w:val="en-US"/>
              </w:rPr>
              <w:lastRenderedPageBreak/>
              <w:t>RadM</w:t>
            </w:r>
            <w:proofErr w:type="spellEnd"/>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proofErr w:type="spellStart"/>
            <w:r w:rsidRPr="001A455C">
              <w:rPr>
                <w:lang w:val="en-US"/>
              </w:rPr>
              <w:t>RadL</w:t>
            </w:r>
            <w:proofErr w:type="spellEnd"/>
          </w:p>
        </w:tc>
        <w:tc>
          <w:tcPr>
            <w:tcW w:w="3265" w:type="dxa"/>
            <w:tcBorders>
              <w:top w:val="single" w:sz="4" w:space="0" w:color="auto"/>
              <w:bottom w:val="single" w:sz="4" w:space="0" w:color="auto"/>
            </w:tcBorders>
            <w:vAlign w:val="center"/>
          </w:tcPr>
          <w:p w14:paraId="0404C5B2" w14:textId="6BE3D3F4" w:rsidR="00A83EB3" w:rsidRPr="001A455C" w:rsidRDefault="00423AE6" w:rsidP="00A83EB3">
            <w:pPr>
              <w:jc w:val="center"/>
              <w:rPr>
                <w:lang w:val="en-US"/>
              </w:rPr>
            </w:pPr>
            <w:r>
              <w:rPr>
                <w:lang w:val="en-US"/>
              </w:rPr>
              <w:t xml:space="preserve">(Late season) </w:t>
            </w:r>
            <w:r w:rsidR="00A83EB3" w:rsidRPr="001A455C">
              <w:rPr>
                <w:lang w:val="en-US"/>
              </w:rPr>
              <w:t>Broadcast into the crop stubble post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proofErr w:type="spellStart"/>
            <w:r w:rsidRPr="001A455C">
              <w:rPr>
                <w:lang w:val="en-US"/>
              </w:rPr>
              <w:t>NoCC</w:t>
            </w:r>
            <w:proofErr w:type="spellEnd"/>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r w:rsidRPr="003C7F19">
        <w:rPr>
          <w:b/>
          <w:bCs/>
        </w:rPr>
        <w:t>2.1.</w:t>
      </w:r>
      <w:r>
        <w:rPr>
          <w:b/>
          <w:bCs/>
        </w:rPr>
        <w:t>4</w:t>
      </w:r>
      <w:r w:rsidRPr="003C7F19">
        <w:rPr>
          <w:b/>
          <w:bCs/>
        </w:rPr>
        <w:t xml:space="preserve">  </w:t>
      </w:r>
      <w:r>
        <w:rPr>
          <w:b/>
          <w:bCs/>
          <w:lang w:val="en-US"/>
        </w:rPr>
        <w:t>Fertilizer and herbicides</w:t>
      </w:r>
    </w:p>
    <w:p w14:paraId="286F4F84" w14:textId="4D850768" w:rsidR="001A455C" w:rsidRPr="001A455C" w:rsidRDefault="001A455C" w:rsidP="001A455C">
      <w:pPr>
        <w:spacing w:line="360" w:lineRule="auto"/>
      </w:pPr>
      <w:r w:rsidRPr="001A455C">
        <w:rPr>
          <w:lang w:val="en-US"/>
        </w:rPr>
        <w:t>Mineral fertilizer was broadcast on spring barley plots on 17</w:t>
      </w:r>
      <w:r w:rsidR="00AA7374">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rsidR="00AA7374">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rsidR="00AA7374">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 xml:space="preserve">). </w:t>
      </w:r>
    </w:p>
    <w:p w14:paraId="041B093F" w14:textId="3B857FF5"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system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4210238C" w14:textId="77777777" w:rsidR="00593698" w:rsidRDefault="00593698" w:rsidP="009C1E41">
      <w:pPr>
        <w:spacing w:line="360" w:lineRule="auto"/>
      </w:pPr>
    </w:p>
    <w:p w14:paraId="6DFF133C" w14:textId="77777777" w:rsidR="00593698" w:rsidRDefault="00593698" w:rsidP="009C1E41">
      <w:pPr>
        <w:spacing w:line="360" w:lineRule="auto"/>
      </w:pPr>
    </w:p>
    <w:p w14:paraId="067DED34" w14:textId="77777777" w:rsidR="00593698" w:rsidRDefault="00593698" w:rsidP="009C1E41">
      <w:pPr>
        <w:spacing w:line="360" w:lineRule="auto"/>
      </w:pPr>
    </w:p>
    <w:p w14:paraId="6D4FAFA8" w14:textId="77777777" w:rsidR="00593698" w:rsidRDefault="00593698" w:rsidP="009C1E41">
      <w:pPr>
        <w:spacing w:line="360" w:lineRule="auto"/>
      </w:pPr>
    </w:p>
    <w:p w14:paraId="1C3E713C" w14:textId="5A8266EF" w:rsidR="009C1E41" w:rsidRPr="009C1E41" w:rsidRDefault="009C1E41" w:rsidP="009C1E41">
      <w:pPr>
        <w:spacing w:line="360" w:lineRule="auto"/>
      </w:pPr>
      <w:r w:rsidRPr="009C1E41">
        <w:t xml:space="preserve">Table </w:t>
      </w:r>
      <w:r>
        <w:t>2</w:t>
      </w:r>
      <w:r w:rsidRPr="009C1E41">
        <w:t>. Summary of trial’s herbicide applications; each herbicide package (HP) is described in detail in supplemental material</w:t>
      </w:r>
      <w:r w:rsidR="000F7586">
        <w:t xml:space="preserve">; </w:t>
      </w:r>
      <w:proofErr w:type="spellStart"/>
      <w:r w:rsidR="000F7586">
        <w:t>MixE</w:t>
      </w:r>
      <w:proofErr w:type="spellEnd"/>
      <w:r w:rsidR="00E0386A">
        <w:t xml:space="preserve">: </w:t>
      </w:r>
      <w:r w:rsidR="000F7586">
        <w:t>cover crop mixture planted shortly after cash crop planting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FA499F" w:rsidRPr="00FA499F" w14:paraId="1169524E" w14:textId="77777777" w:rsidTr="00AC63CC">
        <w:tc>
          <w:tcPr>
            <w:tcW w:w="1576" w:type="dxa"/>
            <w:vMerge/>
            <w:tcBorders>
              <w:bottom w:val="single" w:sz="4" w:space="0" w:color="auto"/>
            </w:tcBorders>
            <w:vAlign w:val="center"/>
          </w:tcPr>
          <w:p w14:paraId="3192DD85" w14:textId="77777777" w:rsidR="00FA499F" w:rsidRPr="00FA499F" w:rsidRDefault="00FA499F" w:rsidP="00A83EB3">
            <w:pPr>
              <w:jc w:val="center"/>
              <w:rPr>
                <w:i/>
                <w:iCs/>
                <w:sz w:val="22"/>
                <w:szCs w:val="22"/>
              </w:rPr>
            </w:pPr>
          </w:p>
        </w:tc>
        <w:tc>
          <w:tcPr>
            <w:tcW w:w="1753" w:type="dxa"/>
            <w:vMerge/>
            <w:tcBorders>
              <w:bottom w:val="single" w:sz="4" w:space="0" w:color="auto"/>
            </w:tcBorders>
            <w:vAlign w:val="center"/>
          </w:tcPr>
          <w:p w14:paraId="6A48F282" w14:textId="77777777" w:rsidR="00FA499F" w:rsidRPr="00FA499F" w:rsidRDefault="00FA499F" w:rsidP="00A83EB3">
            <w:pPr>
              <w:jc w:val="center"/>
              <w:rPr>
                <w:i/>
                <w:iCs/>
                <w:sz w:val="22"/>
                <w:szCs w:val="22"/>
              </w:rPr>
            </w:pPr>
          </w:p>
        </w:tc>
        <w:tc>
          <w:tcPr>
            <w:tcW w:w="1486" w:type="dxa"/>
            <w:tcBorders>
              <w:top w:val="single" w:sz="4" w:space="0" w:color="auto"/>
              <w:bottom w:val="single" w:sz="4" w:space="0" w:color="auto"/>
            </w:tcBorders>
            <w:vAlign w:val="center"/>
          </w:tcPr>
          <w:p w14:paraId="0B8C521A" w14:textId="6A27CF4C" w:rsidR="00FA499F" w:rsidRPr="00FA499F" w:rsidRDefault="00FA499F" w:rsidP="00A83EB3">
            <w:pPr>
              <w:jc w:val="center"/>
              <w:rPr>
                <w:i/>
                <w:iCs/>
                <w:sz w:val="22"/>
                <w:szCs w:val="22"/>
              </w:rPr>
            </w:pPr>
            <w:r w:rsidRPr="00FA499F">
              <w:rPr>
                <w:i/>
                <w:iCs/>
                <w:sz w:val="22"/>
                <w:szCs w:val="22"/>
              </w:rPr>
              <w:t>No-till</w:t>
            </w:r>
          </w:p>
        </w:tc>
        <w:tc>
          <w:tcPr>
            <w:tcW w:w="1367" w:type="dxa"/>
            <w:tcBorders>
              <w:top w:val="single" w:sz="4" w:space="0" w:color="auto"/>
              <w:bottom w:val="single" w:sz="4" w:space="0" w:color="auto"/>
            </w:tcBorders>
            <w:vAlign w:val="center"/>
          </w:tcPr>
          <w:p w14:paraId="21366000" w14:textId="0D17FD47" w:rsidR="00FA499F" w:rsidRPr="00FA499F" w:rsidRDefault="00FA499F" w:rsidP="00A83EB3">
            <w:pPr>
              <w:jc w:val="center"/>
              <w:rPr>
                <w:i/>
                <w:iCs/>
                <w:sz w:val="22"/>
                <w:szCs w:val="22"/>
              </w:rPr>
            </w:pPr>
            <w:r w:rsidRPr="00FA499F">
              <w:rPr>
                <w:i/>
                <w:iCs/>
                <w:sz w:val="22"/>
                <w:szCs w:val="22"/>
              </w:rPr>
              <w:t>Surface</w:t>
            </w:r>
          </w:p>
        </w:tc>
        <w:tc>
          <w:tcPr>
            <w:tcW w:w="1273" w:type="dxa"/>
            <w:tcBorders>
              <w:top w:val="single" w:sz="4" w:space="0" w:color="auto"/>
              <w:bottom w:val="single" w:sz="4" w:space="0" w:color="auto"/>
            </w:tcBorders>
            <w:vAlign w:val="center"/>
          </w:tcPr>
          <w:p w14:paraId="3E0DAE73" w14:textId="5E6B5400" w:rsidR="00FA499F" w:rsidRPr="00FA499F" w:rsidRDefault="00FA499F" w:rsidP="00A83EB3">
            <w:pPr>
              <w:jc w:val="center"/>
              <w:rPr>
                <w:i/>
                <w:iCs/>
                <w:sz w:val="22"/>
                <w:szCs w:val="22"/>
              </w:rPr>
            </w:pPr>
            <w:r w:rsidRPr="00FA499F">
              <w:rPr>
                <w:i/>
                <w:iCs/>
                <w:sz w:val="22"/>
                <w:szCs w:val="22"/>
              </w:rPr>
              <w:t>Inversion</w:t>
            </w:r>
          </w:p>
        </w:tc>
        <w:tc>
          <w:tcPr>
            <w:tcW w:w="1561" w:type="dxa"/>
            <w:vMerge/>
            <w:tcBorders>
              <w:bottom w:val="single" w:sz="4" w:space="0" w:color="auto"/>
            </w:tcBorders>
            <w:vAlign w:val="center"/>
          </w:tcPr>
          <w:p w14:paraId="2DEA5270" w14:textId="77777777" w:rsidR="00FA499F" w:rsidRPr="00FA499F" w:rsidRDefault="00FA499F" w:rsidP="00A83EB3">
            <w:pPr>
              <w:jc w:val="center"/>
              <w:rPr>
                <w:i/>
                <w:iCs/>
                <w:sz w:val="22"/>
                <w:szCs w:val="22"/>
              </w:rPr>
            </w:pPr>
          </w:p>
        </w:tc>
      </w:tr>
      <w:tr w:rsidR="00593698" w:rsidRPr="00593698" w14:paraId="480C0A85" w14:textId="77777777" w:rsidTr="00593698">
        <w:tc>
          <w:tcPr>
            <w:tcW w:w="1576" w:type="dxa"/>
            <w:vMerge w:val="restart"/>
            <w:tcBorders>
              <w:top w:val="single" w:sz="4" w:space="0" w:color="auto"/>
            </w:tcBorders>
            <w:vAlign w:val="center"/>
          </w:tcPr>
          <w:p w14:paraId="5038A163" w14:textId="77777777" w:rsidR="000F7586" w:rsidRDefault="00593698" w:rsidP="00A83EB3">
            <w:pPr>
              <w:jc w:val="center"/>
              <w:rPr>
                <w:sz w:val="22"/>
                <w:szCs w:val="22"/>
              </w:rPr>
            </w:pPr>
            <w:r w:rsidRPr="00593698">
              <w:rPr>
                <w:sz w:val="22"/>
                <w:szCs w:val="22"/>
              </w:rPr>
              <w:t xml:space="preserve">2018 </w:t>
            </w:r>
          </w:p>
          <w:p w14:paraId="3CA0C0C3" w14:textId="7F252CE7" w:rsidR="00593698" w:rsidRPr="00593698" w:rsidRDefault="00593698" w:rsidP="00A83EB3">
            <w:pPr>
              <w:jc w:val="center"/>
              <w:rPr>
                <w:sz w:val="22"/>
                <w:szCs w:val="22"/>
              </w:rPr>
            </w:pPr>
            <w:r w:rsidRPr="00593698">
              <w:rPr>
                <w:sz w:val="22"/>
                <w:szCs w:val="22"/>
              </w:rPr>
              <w:t>(spring barley, sown 19</w:t>
            </w:r>
            <w:r w:rsidR="00F41E5B">
              <w:rPr>
                <w:sz w:val="22"/>
                <w:szCs w:val="22"/>
              </w:rPr>
              <w:t>-</w:t>
            </w:r>
            <w:r w:rsidRPr="00593698">
              <w:rPr>
                <w:sz w:val="22"/>
                <w:szCs w:val="22"/>
              </w:rPr>
              <w:t>Ap</w:t>
            </w:r>
            <w:r w:rsidR="00F41E5B">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77777777" w:rsidR="00F41E5B" w:rsidRDefault="00593698" w:rsidP="00A83EB3">
            <w:pPr>
              <w:jc w:val="center"/>
              <w:rPr>
                <w:sz w:val="22"/>
                <w:szCs w:val="22"/>
              </w:rPr>
            </w:pPr>
            <w:r w:rsidRPr="00593698">
              <w:rPr>
                <w:sz w:val="22"/>
                <w:szCs w:val="22"/>
              </w:rPr>
              <w:t xml:space="preserve">Before cash crop planting </w:t>
            </w:r>
          </w:p>
          <w:p w14:paraId="7E0FBCDF" w14:textId="3B335AB0" w:rsidR="00593698" w:rsidRPr="00593698" w:rsidRDefault="00593698" w:rsidP="00A83EB3">
            <w:pPr>
              <w:jc w:val="center"/>
              <w:rPr>
                <w:sz w:val="22"/>
                <w:szCs w:val="22"/>
              </w:rPr>
            </w:pPr>
            <w:r w:rsidRPr="00593698">
              <w:rPr>
                <w:sz w:val="22"/>
                <w:szCs w:val="22"/>
              </w:rPr>
              <w:t>(</w:t>
            </w:r>
            <w:r w:rsidR="00F41E5B">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77777777"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3A930F62" w14:textId="77777777"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58907CA7" w:rsidR="00593698" w:rsidRPr="00593698" w:rsidRDefault="00593698" w:rsidP="00A83EB3">
            <w:pPr>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4B34EA44" w14:textId="77777777" w:rsidR="00593698" w:rsidRPr="00593698" w:rsidRDefault="00593698" w:rsidP="00A83EB3">
            <w:pPr>
              <w:jc w:val="center"/>
              <w:rPr>
                <w:sz w:val="22"/>
                <w:szCs w:val="22"/>
              </w:rPr>
            </w:pPr>
            <w:r w:rsidRPr="00593698">
              <w:rPr>
                <w:sz w:val="22"/>
                <w:szCs w:val="22"/>
              </w:rPr>
              <w:t>HP1</w:t>
            </w:r>
          </w:p>
        </w:tc>
      </w:tr>
      <w:tr w:rsidR="00A83EB3" w:rsidRPr="00593698" w14:paraId="18A7BCC2" w14:textId="77777777" w:rsidTr="000F7586">
        <w:trPr>
          <w:trHeight w:val="559"/>
        </w:trPr>
        <w:tc>
          <w:tcPr>
            <w:tcW w:w="1576" w:type="dxa"/>
            <w:vMerge/>
            <w:vAlign w:val="center"/>
          </w:tcPr>
          <w:p w14:paraId="10FC65AA" w14:textId="77777777" w:rsidR="00A83EB3" w:rsidRPr="00593698" w:rsidRDefault="00A83EB3" w:rsidP="00A83EB3">
            <w:pPr>
              <w:jc w:val="center"/>
              <w:rPr>
                <w:sz w:val="22"/>
                <w:szCs w:val="22"/>
              </w:rPr>
            </w:pPr>
          </w:p>
        </w:tc>
        <w:tc>
          <w:tcPr>
            <w:tcW w:w="1753" w:type="dxa"/>
            <w:vMerge w:val="restart"/>
            <w:tcBorders>
              <w:top w:val="single" w:sz="4" w:space="0" w:color="auto"/>
            </w:tcBorders>
            <w:vAlign w:val="center"/>
          </w:tcPr>
          <w:p w14:paraId="3DD4D9F7" w14:textId="52D5634C" w:rsidR="00A83EB3" w:rsidRPr="00593698" w:rsidRDefault="00A83EB3" w:rsidP="00A83EB3">
            <w:pPr>
              <w:jc w:val="center"/>
              <w:rPr>
                <w:sz w:val="22"/>
                <w:szCs w:val="22"/>
              </w:rPr>
            </w:pPr>
            <w:r w:rsidRPr="00593698">
              <w:rPr>
                <w:sz w:val="22"/>
                <w:szCs w:val="22"/>
              </w:rPr>
              <w:t>After emergence (16</w:t>
            </w:r>
            <w:r w:rsidR="00F41E5B">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77777777" w:rsidR="00A83EB3" w:rsidRPr="00593698" w:rsidRDefault="00A83EB3" w:rsidP="00A83EB3">
            <w:pPr>
              <w:jc w:val="center"/>
              <w:rPr>
                <w:sz w:val="22"/>
                <w:szCs w:val="22"/>
              </w:rPr>
            </w:pPr>
            <w:proofErr w:type="spellStart"/>
            <w:r w:rsidRPr="00593698">
              <w:rPr>
                <w:sz w:val="22"/>
                <w:szCs w:val="22"/>
              </w:rPr>
              <w:t>MixE</w:t>
            </w:r>
            <w:proofErr w:type="spellEnd"/>
          </w:p>
        </w:tc>
        <w:tc>
          <w:tcPr>
            <w:tcW w:w="1367" w:type="dxa"/>
            <w:tcBorders>
              <w:top w:val="single" w:sz="4" w:space="0" w:color="auto"/>
              <w:bottom w:val="single" w:sz="4" w:space="0" w:color="auto"/>
            </w:tcBorders>
            <w:vAlign w:val="center"/>
          </w:tcPr>
          <w:p w14:paraId="771FC236" w14:textId="77777777" w:rsidR="00A83EB3" w:rsidRPr="00593698" w:rsidRDefault="00A83EB3" w:rsidP="00A83EB3">
            <w:pPr>
              <w:jc w:val="center"/>
              <w:rPr>
                <w:sz w:val="22"/>
                <w:szCs w:val="22"/>
              </w:rPr>
            </w:pPr>
            <w:proofErr w:type="spellStart"/>
            <w:r w:rsidRPr="00593698">
              <w:rPr>
                <w:sz w:val="22"/>
                <w:szCs w:val="22"/>
              </w:rPr>
              <w:t>MixE</w:t>
            </w:r>
            <w:proofErr w:type="spellEnd"/>
          </w:p>
        </w:tc>
        <w:tc>
          <w:tcPr>
            <w:tcW w:w="1273" w:type="dxa"/>
            <w:tcBorders>
              <w:top w:val="single" w:sz="4" w:space="0" w:color="auto"/>
              <w:bottom w:val="single" w:sz="4" w:space="0" w:color="auto"/>
            </w:tcBorders>
            <w:vAlign w:val="center"/>
          </w:tcPr>
          <w:p w14:paraId="186A9738" w14:textId="77777777" w:rsidR="00A83EB3" w:rsidRPr="00593698" w:rsidRDefault="00A83EB3" w:rsidP="00A83EB3">
            <w:pPr>
              <w:jc w:val="center"/>
              <w:rPr>
                <w:sz w:val="22"/>
                <w:szCs w:val="22"/>
              </w:rPr>
            </w:pPr>
            <w:proofErr w:type="spellStart"/>
            <w:r w:rsidRPr="00593698">
              <w:rPr>
                <w:sz w:val="22"/>
                <w:szCs w:val="22"/>
              </w:rPr>
              <w:t>MixE</w:t>
            </w:r>
            <w:proofErr w:type="spellEnd"/>
          </w:p>
        </w:tc>
        <w:tc>
          <w:tcPr>
            <w:tcW w:w="1561" w:type="dxa"/>
            <w:tcBorders>
              <w:top w:val="single" w:sz="4" w:space="0" w:color="auto"/>
              <w:bottom w:val="single" w:sz="4" w:space="0" w:color="auto"/>
            </w:tcBorders>
            <w:vAlign w:val="center"/>
          </w:tcPr>
          <w:p w14:paraId="4C37EDB9" w14:textId="77777777" w:rsidR="00A83EB3" w:rsidRPr="00593698" w:rsidRDefault="00A83EB3" w:rsidP="00A83EB3">
            <w:pPr>
              <w:jc w:val="center"/>
              <w:rPr>
                <w:sz w:val="22"/>
                <w:szCs w:val="22"/>
              </w:rPr>
            </w:pPr>
            <w:r w:rsidRPr="00593698">
              <w:rPr>
                <w:sz w:val="22"/>
                <w:szCs w:val="22"/>
              </w:rPr>
              <w:t>HP3</w:t>
            </w:r>
          </w:p>
        </w:tc>
      </w:tr>
      <w:tr w:rsidR="00A83EB3" w:rsidRPr="00593698" w14:paraId="7270A03D" w14:textId="77777777" w:rsidTr="00164C6B">
        <w:tc>
          <w:tcPr>
            <w:tcW w:w="1576" w:type="dxa"/>
            <w:vMerge/>
            <w:vAlign w:val="center"/>
          </w:tcPr>
          <w:p w14:paraId="76011D30" w14:textId="77777777" w:rsidR="00A83EB3" w:rsidRPr="00593698" w:rsidRDefault="00A83EB3" w:rsidP="00A83EB3">
            <w:pPr>
              <w:jc w:val="center"/>
              <w:rPr>
                <w:sz w:val="22"/>
                <w:szCs w:val="22"/>
              </w:rPr>
            </w:pPr>
          </w:p>
        </w:tc>
        <w:tc>
          <w:tcPr>
            <w:tcW w:w="1753" w:type="dxa"/>
            <w:vMerge/>
            <w:tcBorders>
              <w:bottom w:val="single" w:sz="4" w:space="0" w:color="auto"/>
            </w:tcBorders>
            <w:vAlign w:val="center"/>
          </w:tcPr>
          <w:p w14:paraId="23C9BBEA" w14:textId="42A93D64" w:rsidR="00A83EB3" w:rsidRPr="00593698" w:rsidRDefault="00A83EB3" w:rsidP="00A83EB3">
            <w:pPr>
              <w:jc w:val="center"/>
              <w:rPr>
                <w:sz w:val="22"/>
                <w:szCs w:val="22"/>
              </w:rPr>
            </w:pPr>
          </w:p>
        </w:tc>
        <w:tc>
          <w:tcPr>
            <w:tcW w:w="1486" w:type="dxa"/>
            <w:tcBorders>
              <w:top w:val="single" w:sz="4" w:space="0" w:color="auto"/>
              <w:bottom w:val="single" w:sz="4" w:space="0" w:color="auto"/>
            </w:tcBorders>
            <w:vAlign w:val="center"/>
          </w:tcPr>
          <w:p w14:paraId="0D3AD50E" w14:textId="42DA9420" w:rsidR="00A83EB3" w:rsidRPr="00593698" w:rsidRDefault="00A83EB3" w:rsidP="00A83EB3">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250C33C8" w14:textId="433495DB" w:rsidR="00A83EB3" w:rsidRPr="00593698" w:rsidRDefault="00A83EB3" w:rsidP="00A83EB3">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602B5440" w14:textId="0957EDE3" w:rsidR="00A83EB3" w:rsidRPr="00593698" w:rsidRDefault="00A83EB3" w:rsidP="00A83EB3">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794BF7DC" w14:textId="77777777" w:rsidR="00A83EB3" w:rsidRPr="00593698" w:rsidRDefault="00A83EB3" w:rsidP="00A83EB3">
            <w:pPr>
              <w:jc w:val="center"/>
              <w:rPr>
                <w:sz w:val="22"/>
                <w:szCs w:val="22"/>
                <w:lang w:val="en-US"/>
              </w:rPr>
            </w:pPr>
            <w:r w:rsidRPr="00593698">
              <w:rPr>
                <w:sz w:val="22"/>
                <w:szCs w:val="22"/>
                <w:lang w:val="en-US"/>
              </w:rPr>
              <w:t>HP4</w:t>
            </w:r>
          </w:p>
        </w:tc>
      </w:tr>
      <w:tr w:rsidR="00593698" w:rsidRPr="00593698" w14:paraId="461A86FD" w14:textId="77777777" w:rsidTr="00593698">
        <w:tc>
          <w:tcPr>
            <w:tcW w:w="1576" w:type="dxa"/>
            <w:vMerge/>
            <w:tcBorders>
              <w:bottom w:val="single" w:sz="4" w:space="0" w:color="auto"/>
            </w:tcBorders>
            <w:vAlign w:val="center"/>
          </w:tcPr>
          <w:p w14:paraId="10F12837" w14:textId="77777777" w:rsidR="00593698" w:rsidRPr="00593698" w:rsidRDefault="00593698" w:rsidP="00A83EB3">
            <w:pPr>
              <w:jc w:val="center"/>
              <w:rPr>
                <w:sz w:val="22"/>
                <w:szCs w:val="22"/>
              </w:rPr>
            </w:pPr>
          </w:p>
        </w:tc>
        <w:tc>
          <w:tcPr>
            <w:tcW w:w="1753" w:type="dxa"/>
            <w:tcBorders>
              <w:top w:val="single" w:sz="4" w:space="0" w:color="auto"/>
              <w:bottom w:val="single" w:sz="4" w:space="0" w:color="auto"/>
            </w:tcBorders>
            <w:vAlign w:val="center"/>
          </w:tcPr>
          <w:p w14:paraId="52D9C582" w14:textId="77777777" w:rsidR="00F41E5B" w:rsidRDefault="00593698" w:rsidP="00A83EB3">
            <w:pPr>
              <w:jc w:val="center"/>
              <w:rPr>
                <w:sz w:val="22"/>
                <w:szCs w:val="22"/>
              </w:rPr>
            </w:pPr>
            <w:r w:rsidRPr="00593698">
              <w:rPr>
                <w:sz w:val="22"/>
                <w:szCs w:val="22"/>
              </w:rPr>
              <w:t xml:space="preserve">In-season </w:t>
            </w:r>
          </w:p>
          <w:p w14:paraId="0EA070EB" w14:textId="45BBDB52" w:rsidR="00593698" w:rsidRPr="00593698" w:rsidRDefault="00593698" w:rsidP="00A83EB3">
            <w:pPr>
              <w:jc w:val="center"/>
              <w:rPr>
                <w:sz w:val="22"/>
                <w:szCs w:val="22"/>
              </w:rPr>
            </w:pPr>
            <w:r w:rsidRPr="00593698">
              <w:rPr>
                <w:sz w:val="22"/>
                <w:szCs w:val="22"/>
              </w:rPr>
              <w:t>(29</w:t>
            </w:r>
            <w:r w:rsidR="00F41E5B">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6FB60BDE" w:rsidR="00593698"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176F2334" w14:textId="2FE5C00F" w:rsidR="00593698"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1DA64BC6" w14:textId="54FE4108" w:rsidR="00593698"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0FB5A228" w14:textId="3753CD95" w:rsidR="00593698" w:rsidRPr="00593698" w:rsidRDefault="00593698" w:rsidP="00A83EB3">
            <w:pPr>
              <w:jc w:val="center"/>
              <w:rPr>
                <w:sz w:val="22"/>
                <w:szCs w:val="22"/>
              </w:rPr>
            </w:pPr>
            <w:r w:rsidRPr="00593698">
              <w:rPr>
                <w:sz w:val="22"/>
                <w:szCs w:val="22"/>
              </w:rPr>
              <w:t>HP5</w:t>
            </w:r>
          </w:p>
        </w:tc>
      </w:tr>
      <w:tr w:rsidR="00593698" w:rsidRPr="00593698" w14:paraId="02C8F35D" w14:textId="77777777" w:rsidTr="00593698">
        <w:tc>
          <w:tcPr>
            <w:tcW w:w="1576" w:type="dxa"/>
            <w:vMerge w:val="restart"/>
            <w:tcBorders>
              <w:top w:val="single" w:sz="4" w:space="0" w:color="auto"/>
            </w:tcBorders>
            <w:vAlign w:val="center"/>
          </w:tcPr>
          <w:p w14:paraId="6D3A2900" w14:textId="77777777" w:rsidR="00593698" w:rsidRPr="00593698" w:rsidRDefault="00593698" w:rsidP="00A83EB3">
            <w:pPr>
              <w:jc w:val="center"/>
              <w:rPr>
                <w:sz w:val="22"/>
                <w:szCs w:val="22"/>
              </w:rPr>
            </w:pPr>
            <w:r w:rsidRPr="00593698">
              <w:rPr>
                <w:sz w:val="22"/>
                <w:szCs w:val="22"/>
              </w:rPr>
              <w:t xml:space="preserve">2019 </w:t>
            </w:r>
          </w:p>
          <w:p w14:paraId="65C044F6" w14:textId="319E298E" w:rsidR="00593698" w:rsidRPr="00593698" w:rsidRDefault="00593698" w:rsidP="00A83EB3">
            <w:pPr>
              <w:jc w:val="center"/>
              <w:rPr>
                <w:sz w:val="22"/>
                <w:szCs w:val="22"/>
              </w:rPr>
            </w:pPr>
            <w:r w:rsidRPr="00593698">
              <w:rPr>
                <w:sz w:val="22"/>
                <w:szCs w:val="22"/>
              </w:rPr>
              <w:t>(spring oat, sown 4</w:t>
            </w:r>
            <w:r w:rsidR="00F41E5B">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77777777" w:rsidR="00F41E5B" w:rsidRDefault="00593698" w:rsidP="00A83EB3">
            <w:pPr>
              <w:jc w:val="center"/>
              <w:rPr>
                <w:sz w:val="22"/>
                <w:szCs w:val="22"/>
              </w:rPr>
            </w:pPr>
            <w:r w:rsidRPr="00593698">
              <w:rPr>
                <w:sz w:val="22"/>
                <w:szCs w:val="22"/>
              </w:rPr>
              <w:t xml:space="preserve">Before cash crop planting </w:t>
            </w:r>
          </w:p>
          <w:p w14:paraId="1C227480" w14:textId="1DC8D6FC" w:rsidR="00593698" w:rsidRPr="00593698" w:rsidRDefault="00593698" w:rsidP="00A83EB3">
            <w:pPr>
              <w:jc w:val="center"/>
              <w:rPr>
                <w:sz w:val="22"/>
                <w:szCs w:val="22"/>
              </w:rPr>
            </w:pPr>
            <w:r w:rsidRPr="00593698">
              <w:rPr>
                <w:sz w:val="22"/>
                <w:szCs w:val="22"/>
              </w:rPr>
              <w:t>(</w:t>
            </w:r>
            <w:r w:rsidR="00F41E5B">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77777777"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45A724EE" w14:textId="77777777"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6DE655E3" w:rsidR="00593698" w:rsidRPr="00593698" w:rsidRDefault="00593698" w:rsidP="00A83EB3">
            <w:pPr>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209B5999" w14:textId="77777777" w:rsidR="00593698" w:rsidRPr="00593698" w:rsidRDefault="00593698" w:rsidP="00A83EB3">
            <w:pPr>
              <w:jc w:val="center"/>
              <w:rPr>
                <w:sz w:val="22"/>
                <w:szCs w:val="22"/>
              </w:rPr>
            </w:pPr>
            <w:r w:rsidRPr="00593698">
              <w:rPr>
                <w:sz w:val="22"/>
                <w:szCs w:val="22"/>
              </w:rPr>
              <w:t>HP1</w:t>
            </w:r>
          </w:p>
        </w:tc>
      </w:tr>
      <w:tr w:rsidR="00A83EB3" w:rsidRPr="00593698" w14:paraId="4815C678" w14:textId="77777777" w:rsidTr="000F7586">
        <w:trPr>
          <w:trHeight w:val="465"/>
        </w:trPr>
        <w:tc>
          <w:tcPr>
            <w:tcW w:w="1576" w:type="dxa"/>
            <w:vMerge/>
            <w:vAlign w:val="center"/>
          </w:tcPr>
          <w:p w14:paraId="722CF3C6" w14:textId="77777777" w:rsidR="00A83EB3" w:rsidRPr="00593698" w:rsidRDefault="00A83EB3" w:rsidP="00A83EB3">
            <w:pPr>
              <w:jc w:val="center"/>
              <w:rPr>
                <w:sz w:val="22"/>
                <w:szCs w:val="22"/>
              </w:rPr>
            </w:pPr>
          </w:p>
        </w:tc>
        <w:tc>
          <w:tcPr>
            <w:tcW w:w="1753" w:type="dxa"/>
            <w:vMerge w:val="restart"/>
            <w:tcBorders>
              <w:top w:val="single" w:sz="4" w:space="0" w:color="auto"/>
            </w:tcBorders>
            <w:vAlign w:val="center"/>
          </w:tcPr>
          <w:p w14:paraId="4190ED97" w14:textId="50B76AF1" w:rsidR="00A83EB3" w:rsidRPr="00593698" w:rsidRDefault="00A83EB3" w:rsidP="00A83EB3">
            <w:pPr>
              <w:jc w:val="center"/>
              <w:rPr>
                <w:sz w:val="22"/>
                <w:szCs w:val="22"/>
              </w:rPr>
            </w:pPr>
            <w:r w:rsidRPr="00593698">
              <w:rPr>
                <w:sz w:val="22"/>
                <w:szCs w:val="22"/>
              </w:rPr>
              <w:t>After emergence (14</w:t>
            </w:r>
            <w:r w:rsidR="00F41E5B">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07F2A970" w:rsidR="00A83EB3" w:rsidRPr="00593698" w:rsidRDefault="00A83EB3" w:rsidP="00A83EB3">
            <w:pPr>
              <w:jc w:val="center"/>
              <w:rPr>
                <w:sz w:val="22"/>
                <w:szCs w:val="22"/>
              </w:rPr>
            </w:pPr>
            <w:proofErr w:type="spellStart"/>
            <w:r w:rsidRPr="00593698">
              <w:rPr>
                <w:sz w:val="22"/>
                <w:szCs w:val="22"/>
              </w:rPr>
              <w:t>MixE</w:t>
            </w:r>
            <w:proofErr w:type="spellEnd"/>
          </w:p>
        </w:tc>
        <w:tc>
          <w:tcPr>
            <w:tcW w:w="1367" w:type="dxa"/>
            <w:tcBorders>
              <w:top w:val="single" w:sz="4" w:space="0" w:color="auto"/>
              <w:bottom w:val="single" w:sz="4" w:space="0" w:color="auto"/>
            </w:tcBorders>
            <w:vAlign w:val="center"/>
          </w:tcPr>
          <w:p w14:paraId="079968F6" w14:textId="1EBA4C27" w:rsidR="00A83EB3" w:rsidRPr="00593698" w:rsidRDefault="00A83EB3" w:rsidP="00A83EB3">
            <w:pPr>
              <w:jc w:val="center"/>
              <w:rPr>
                <w:sz w:val="22"/>
                <w:szCs w:val="22"/>
              </w:rPr>
            </w:pPr>
            <w:proofErr w:type="spellStart"/>
            <w:r w:rsidRPr="00593698">
              <w:rPr>
                <w:sz w:val="22"/>
                <w:szCs w:val="22"/>
              </w:rPr>
              <w:t>MixE</w:t>
            </w:r>
            <w:proofErr w:type="spellEnd"/>
          </w:p>
        </w:tc>
        <w:tc>
          <w:tcPr>
            <w:tcW w:w="1273" w:type="dxa"/>
            <w:tcBorders>
              <w:top w:val="single" w:sz="4" w:space="0" w:color="auto"/>
              <w:bottom w:val="single" w:sz="4" w:space="0" w:color="auto"/>
            </w:tcBorders>
            <w:vAlign w:val="center"/>
          </w:tcPr>
          <w:p w14:paraId="235C58D8" w14:textId="10027553" w:rsidR="00A83EB3" w:rsidRPr="00593698" w:rsidRDefault="00A83EB3" w:rsidP="00A83EB3">
            <w:pPr>
              <w:jc w:val="center"/>
              <w:rPr>
                <w:sz w:val="22"/>
                <w:szCs w:val="22"/>
              </w:rPr>
            </w:pPr>
            <w:proofErr w:type="spellStart"/>
            <w:r w:rsidRPr="00593698">
              <w:rPr>
                <w:sz w:val="22"/>
                <w:szCs w:val="22"/>
              </w:rPr>
              <w:t>MixE</w:t>
            </w:r>
            <w:proofErr w:type="spellEnd"/>
          </w:p>
        </w:tc>
        <w:tc>
          <w:tcPr>
            <w:tcW w:w="1561" w:type="dxa"/>
            <w:tcBorders>
              <w:top w:val="single" w:sz="4" w:space="0" w:color="auto"/>
              <w:bottom w:val="single" w:sz="4" w:space="0" w:color="auto"/>
            </w:tcBorders>
            <w:vAlign w:val="center"/>
          </w:tcPr>
          <w:p w14:paraId="28C92824" w14:textId="07A5D43D" w:rsidR="00A83EB3" w:rsidRPr="00593698" w:rsidRDefault="00A83EB3" w:rsidP="00A83EB3">
            <w:pPr>
              <w:jc w:val="center"/>
              <w:rPr>
                <w:sz w:val="22"/>
                <w:szCs w:val="22"/>
              </w:rPr>
            </w:pPr>
            <w:r w:rsidRPr="00593698">
              <w:rPr>
                <w:sz w:val="22"/>
                <w:szCs w:val="22"/>
              </w:rPr>
              <w:t>HP3</w:t>
            </w:r>
          </w:p>
        </w:tc>
      </w:tr>
      <w:tr w:rsidR="00A83EB3" w:rsidRPr="00593698" w14:paraId="58DC564A" w14:textId="77777777" w:rsidTr="00864B67">
        <w:tc>
          <w:tcPr>
            <w:tcW w:w="1576" w:type="dxa"/>
            <w:vMerge/>
            <w:tcBorders>
              <w:bottom w:val="single" w:sz="4" w:space="0" w:color="auto"/>
            </w:tcBorders>
            <w:vAlign w:val="center"/>
          </w:tcPr>
          <w:p w14:paraId="066BB7D3" w14:textId="77777777" w:rsidR="00A83EB3" w:rsidRPr="00593698" w:rsidRDefault="00A83EB3" w:rsidP="00A83EB3">
            <w:pPr>
              <w:jc w:val="center"/>
              <w:rPr>
                <w:sz w:val="22"/>
                <w:szCs w:val="22"/>
              </w:rPr>
            </w:pPr>
          </w:p>
        </w:tc>
        <w:tc>
          <w:tcPr>
            <w:tcW w:w="1753" w:type="dxa"/>
            <w:vMerge/>
            <w:tcBorders>
              <w:bottom w:val="single" w:sz="4" w:space="0" w:color="auto"/>
            </w:tcBorders>
            <w:vAlign w:val="center"/>
          </w:tcPr>
          <w:p w14:paraId="6D77BF0A" w14:textId="175FED26" w:rsidR="00A83EB3" w:rsidRPr="00593698" w:rsidRDefault="00A83EB3" w:rsidP="00A83EB3">
            <w:pPr>
              <w:jc w:val="center"/>
              <w:rPr>
                <w:sz w:val="22"/>
                <w:szCs w:val="22"/>
              </w:rPr>
            </w:pPr>
          </w:p>
        </w:tc>
        <w:tc>
          <w:tcPr>
            <w:tcW w:w="1486" w:type="dxa"/>
            <w:tcBorders>
              <w:top w:val="single" w:sz="4" w:space="0" w:color="auto"/>
              <w:bottom w:val="single" w:sz="4" w:space="0" w:color="auto"/>
            </w:tcBorders>
            <w:vAlign w:val="center"/>
          </w:tcPr>
          <w:p w14:paraId="25E8D4FA" w14:textId="357251FA" w:rsidR="00A83EB3"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703F357D" w14:textId="1BF841E3" w:rsidR="00A83EB3"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43F3DEDE" w14:textId="2531E8F9" w:rsidR="00A83EB3"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7DB9B832" w14:textId="092A71D4" w:rsidR="00A83EB3" w:rsidRPr="00593698" w:rsidRDefault="00A83EB3" w:rsidP="00A83EB3">
            <w:pPr>
              <w:jc w:val="center"/>
              <w:rPr>
                <w:sz w:val="22"/>
                <w:szCs w:val="22"/>
              </w:rPr>
            </w:pPr>
            <w:r w:rsidRPr="00593698">
              <w:rPr>
                <w:sz w:val="22"/>
                <w:szCs w:val="22"/>
              </w:rPr>
              <w:t>HP6</w:t>
            </w:r>
          </w:p>
        </w:tc>
      </w:tr>
      <w:tr w:rsidR="00593698" w:rsidRPr="00593698" w14:paraId="6DBC74CB" w14:textId="77777777" w:rsidTr="00593698">
        <w:tc>
          <w:tcPr>
            <w:tcW w:w="1576" w:type="dxa"/>
            <w:vMerge w:val="restart"/>
            <w:tcBorders>
              <w:top w:val="single" w:sz="4" w:space="0" w:color="auto"/>
            </w:tcBorders>
            <w:vAlign w:val="center"/>
          </w:tcPr>
          <w:p w14:paraId="1703F84A" w14:textId="77777777" w:rsidR="00593698" w:rsidRPr="00593698" w:rsidRDefault="00593698" w:rsidP="00A83EB3">
            <w:pPr>
              <w:jc w:val="center"/>
              <w:rPr>
                <w:sz w:val="22"/>
                <w:szCs w:val="22"/>
              </w:rPr>
            </w:pPr>
            <w:r w:rsidRPr="00593698">
              <w:rPr>
                <w:sz w:val="22"/>
                <w:szCs w:val="22"/>
              </w:rPr>
              <w:t xml:space="preserve">2020 </w:t>
            </w:r>
          </w:p>
          <w:p w14:paraId="1FECD998" w14:textId="70694835" w:rsidR="00593698" w:rsidRPr="00593698" w:rsidRDefault="00593698" w:rsidP="00A83EB3">
            <w:pPr>
              <w:jc w:val="center"/>
              <w:rPr>
                <w:sz w:val="22"/>
                <w:szCs w:val="22"/>
              </w:rPr>
            </w:pPr>
            <w:r w:rsidRPr="00593698">
              <w:rPr>
                <w:sz w:val="22"/>
                <w:szCs w:val="22"/>
              </w:rPr>
              <w:lastRenderedPageBreak/>
              <w:t>(faba bean, sown 15</w:t>
            </w:r>
            <w:r w:rsidR="00F41E5B">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77777777" w:rsidR="00F41E5B" w:rsidRDefault="00593698" w:rsidP="00A83EB3">
            <w:pPr>
              <w:jc w:val="center"/>
              <w:rPr>
                <w:sz w:val="22"/>
                <w:szCs w:val="22"/>
              </w:rPr>
            </w:pPr>
            <w:r w:rsidRPr="00593698">
              <w:rPr>
                <w:sz w:val="22"/>
                <w:szCs w:val="22"/>
              </w:rPr>
              <w:lastRenderedPageBreak/>
              <w:t xml:space="preserve">Before cash crop planting </w:t>
            </w:r>
          </w:p>
          <w:p w14:paraId="5C644FB1" w14:textId="023B31DF" w:rsidR="00593698" w:rsidRPr="00593698" w:rsidRDefault="00593698" w:rsidP="00A83EB3">
            <w:pPr>
              <w:jc w:val="center"/>
              <w:rPr>
                <w:sz w:val="22"/>
                <w:szCs w:val="22"/>
              </w:rPr>
            </w:pPr>
            <w:r w:rsidRPr="00593698">
              <w:rPr>
                <w:sz w:val="22"/>
                <w:szCs w:val="22"/>
              </w:rPr>
              <w:lastRenderedPageBreak/>
              <w:t>(</w:t>
            </w:r>
            <w:r w:rsidR="000F7586">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77777777" w:rsidR="00593698" w:rsidRPr="00593698" w:rsidRDefault="00593698" w:rsidP="00A83EB3">
            <w:pPr>
              <w:jc w:val="center"/>
              <w:rPr>
                <w:sz w:val="22"/>
                <w:szCs w:val="22"/>
              </w:rPr>
            </w:pPr>
            <w:r w:rsidRPr="00593698">
              <w:rPr>
                <w:sz w:val="22"/>
                <w:szCs w:val="22"/>
              </w:rPr>
              <w:lastRenderedPageBreak/>
              <w:t>All</w:t>
            </w:r>
          </w:p>
        </w:tc>
        <w:tc>
          <w:tcPr>
            <w:tcW w:w="1367" w:type="dxa"/>
            <w:tcBorders>
              <w:top w:val="single" w:sz="4" w:space="0" w:color="auto"/>
              <w:bottom w:val="single" w:sz="4" w:space="0" w:color="auto"/>
            </w:tcBorders>
            <w:vAlign w:val="center"/>
          </w:tcPr>
          <w:p w14:paraId="5F3B89A1" w14:textId="77777777"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EC97446" w:rsidR="00593698" w:rsidRPr="00593698" w:rsidRDefault="00593698" w:rsidP="00A83EB3">
            <w:pPr>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6989FD04" w14:textId="77777777" w:rsidR="00593698" w:rsidRPr="00593698" w:rsidRDefault="00593698" w:rsidP="00A83EB3">
            <w:pPr>
              <w:jc w:val="center"/>
              <w:rPr>
                <w:sz w:val="22"/>
                <w:szCs w:val="22"/>
              </w:rPr>
            </w:pPr>
            <w:r w:rsidRPr="00593698">
              <w:rPr>
                <w:sz w:val="22"/>
                <w:szCs w:val="22"/>
              </w:rPr>
              <w:t>HP2</w:t>
            </w:r>
          </w:p>
        </w:tc>
      </w:tr>
      <w:tr w:rsidR="00593698" w:rsidRPr="00593698" w14:paraId="536BE0D6" w14:textId="77777777" w:rsidTr="00593698">
        <w:tc>
          <w:tcPr>
            <w:tcW w:w="1576" w:type="dxa"/>
            <w:vMerge/>
            <w:vAlign w:val="center"/>
          </w:tcPr>
          <w:p w14:paraId="71D970A0" w14:textId="77777777" w:rsidR="00593698" w:rsidRPr="00593698" w:rsidRDefault="00593698" w:rsidP="00A83EB3">
            <w:pPr>
              <w:jc w:val="center"/>
              <w:rPr>
                <w:sz w:val="22"/>
                <w:szCs w:val="22"/>
              </w:rPr>
            </w:pPr>
          </w:p>
        </w:tc>
        <w:tc>
          <w:tcPr>
            <w:tcW w:w="1753" w:type="dxa"/>
            <w:tcBorders>
              <w:top w:val="single" w:sz="4" w:space="0" w:color="auto"/>
              <w:bottom w:val="single" w:sz="4" w:space="0" w:color="auto"/>
            </w:tcBorders>
            <w:vAlign w:val="center"/>
          </w:tcPr>
          <w:p w14:paraId="3DC2A515" w14:textId="7F5CBC15" w:rsidR="00593698" w:rsidRPr="00593698" w:rsidRDefault="00593698" w:rsidP="00A83EB3">
            <w:pPr>
              <w:jc w:val="center"/>
              <w:rPr>
                <w:sz w:val="22"/>
                <w:szCs w:val="22"/>
              </w:rPr>
            </w:pPr>
            <w:r w:rsidRPr="00593698">
              <w:rPr>
                <w:sz w:val="22"/>
                <w:szCs w:val="22"/>
              </w:rPr>
              <w:t>After emergence (6</w:t>
            </w:r>
            <w:r w:rsidR="00AA7374">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0DE1C37F"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1AE98E7F" w:rsidR="00593698" w:rsidRPr="00593698" w:rsidRDefault="00593698" w:rsidP="00A83EB3">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593698" w:rsidRPr="00593698" w:rsidRDefault="00593698" w:rsidP="00A83EB3">
            <w:pPr>
              <w:jc w:val="center"/>
              <w:rPr>
                <w:sz w:val="22"/>
                <w:szCs w:val="22"/>
              </w:rPr>
            </w:pPr>
            <w:r w:rsidRPr="00593698">
              <w:rPr>
                <w:sz w:val="22"/>
                <w:szCs w:val="22"/>
              </w:rPr>
              <w:t>HP7</w:t>
            </w:r>
          </w:p>
        </w:tc>
      </w:tr>
      <w:tr w:rsidR="00593698" w:rsidRPr="00593698" w14:paraId="64578084" w14:textId="77777777" w:rsidTr="00593698">
        <w:tc>
          <w:tcPr>
            <w:tcW w:w="1576" w:type="dxa"/>
            <w:vMerge/>
            <w:vAlign w:val="center"/>
          </w:tcPr>
          <w:p w14:paraId="4FA4FFFF" w14:textId="77777777" w:rsidR="00593698" w:rsidRPr="00593698" w:rsidRDefault="00593698" w:rsidP="00A83EB3">
            <w:pPr>
              <w:jc w:val="center"/>
              <w:rPr>
                <w:sz w:val="22"/>
                <w:szCs w:val="22"/>
              </w:rPr>
            </w:pPr>
          </w:p>
        </w:tc>
        <w:tc>
          <w:tcPr>
            <w:tcW w:w="1753" w:type="dxa"/>
            <w:tcBorders>
              <w:top w:val="single" w:sz="4" w:space="0" w:color="auto"/>
              <w:bottom w:val="single" w:sz="4" w:space="0" w:color="auto"/>
            </w:tcBorders>
            <w:vAlign w:val="center"/>
          </w:tcPr>
          <w:p w14:paraId="541DC18D" w14:textId="77777777" w:rsidR="000F7586" w:rsidRDefault="00593698" w:rsidP="00A83EB3">
            <w:pPr>
              <w:jc w:val="center"/>
              <w:rPr>
                <w:sz w:val="22"/>
                <w:szCs w:val="22"/>
              </w:rPr>
            </w:pPr>
            <w:r w:rsidRPr="00593698">
              <w:rPr>
                <w:sz w:val="22"/>
                <w:szCs w:val="22"/>
              </w:rPr>
              <w:t xml:space="preserve">In-season </w:t>
            </w:r>
          </w:p>
          <w:p w14:paraId="07FDB56D" w14:textId="0F045710" w:rsidR="00593698" w:rsidRPr="00593698" w:rsidRDefault="00593698" w:rsidP="00A83EB3">
            <w:pPr>
              <w:jc w:val="center"/>
              <w:rPr>
                <w:sz w:val="22"/>
                <w:szCs w:val="22"/>
              </w:rPr>
            </w:pPr>
            <w:r w:rsidRPr="00593698">
              <w:rPr>
                <w:sz w:val="22"/>
                <w:szCs w:val="22"/>
              </w:rPr>
              <w:t>(20</w:t>
            </w:r>
            <w:r w:rsidR="00AA7374">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0D0C4D45"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25F08C7D" w:rsidR="00593698" w:rsidRPr="00593698" w:rsidRDefault="00593698" w:rsidP="00A83EB3">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593698" w:rsidRPr="00593698" w:rsidRDefault="00593698" w:rsidP="00A83EB3">
            <w:pPr>
              <w:jc w:val="center"/>
              <w:rPr>
                <w:sz w:val="22"/>
                <w:szCs w:val="22"/>
              </w:rPr>
            </w:pPr>
            <w:r w:rsidRPr="00593698">
              <w:rPr>
                <w:sz w:val="22"/>
                <w:szCs w:val="22"/>
              </w:rPr>
              <w:t>HP7</w:t>
            </w:r>
          </w:p>
        </w:tc>
      </w:tr>
      <w:tr w:rsidR="00593698" w:rsidRPr="00593698" w14:paraId="5890627D" w14:textId="77777777" w:rsidTr="00593698">
        <w:tc>
          <w:tcPr>
            <w:tcW w:w="1576" w:type="dxa"/>
            <w:vMerge/>
            <w:tcBorders>
              <w:bottom w:val="single" w:sz="4" w:space="0" w:color="auto"/>
            </w:tcBorders>
            <w:vAlign w:val="center"/>
          </w:tcPr>
          <w:p w14:paraId="71A320E5" w14:textId="77777777" w:rsidR="00593698" w:rsidRPr="00593698" w:rsidRDefault="00593698" w:rsidP="00A83EB3">
            <w:pPr>
              <w:jc w:val="center"/>
              <w:rPr>
                <w:sz w:val="22"/>
                <w:szCs w:val="22"/>
              </w:rPr>
            </w:pPr>
          </w:p>
        </w:tc>
        <w:tc>
          <w:tcPr>
            <w:tcW w:w="1753" w:type="dxa"/>
            <w:tcBorders>
              <w:top w:val="single" w:sz="4" w:space="0" w:color="auto"/>
              <w:bottom w:val="single" w:sz="4" w:space="0" w:color="auto"/>
            </w:tcBorders>
            <w:vAlign w:val="center"/>
          </w:tcPr>
          <w:p w14:paraId="22348F82" w14:textId="77777777" w:rsidR="000F7586" w:rsidRDefault="00593698" w:rsidP="00A83EB3">
            <w:pPr>
              <w:jc w:val="center"/>
              <w:rPr>
                <w:sz w:val="22"/>
                <w:szCs w:val="22"/>
              </w:rPr>
            </w:pPr>
            <w:r w:rsidRPr="00593698">
              <w:rPr>
                <w:sz w:val="22"/>
                <w:szCs w:val="22"/>
              </w:rPr>
              <w:t xml:space="preserve">In-season </w:t>
            </w:r>
          </w:p>
          <w:p w14:paraId="1A31D346" w14:textId="3CF4AA23" w:rsidR="00593698" w:rsidRPr="00593698" w:rsidRDefault="00593698" w:rsidP="00A83EB3">
            <w:pPr>
              <w:jc w:val="center"/>
              <w:rPr>
                <w:sz w:val="22"/>
                <w:szCs w:val="22"/>
              </w:rPr>
            </w:pPr>
            <w:r w:rsidRPr="00593698">
              <w:rPr>
                <w:sz w:val="22"/>
                <w:szCs w:val="22"/>
              </w:rPr>
              <w:t>(2</w:t>
            </w:r>
            <w:r w:rsidR="00AA7374">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184A4FE9"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1434079F" w:rsidR="00593698" w:rsidRPr="00593698" w:rsidRDefault="00593698" w:rsidP="00A83EB3">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593698" w:rsidRPr="00593698" w:rsidRDefault="00593698" w:rsidP="00A83EB3">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13EDB7F2"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planting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planting. </w:t>
      </w:r>
      <w:r w:rsidR="00645D68">
        <w:t>For in</w:t>
      </w:r>
      <w:r w:rsidR="00645D68">
        <w:rPr>
          <w:lang w:val="en-US"/>
        </w:rPr>
        <w:t xml:space="preserve">-season weed control, herbicide packages applied in the </w:t>
      </w:r>
      <w:proofErr w:type="spellStart"/>
      <w:r w:rsidR="00645D68">
        <w:rPr>
          <w:lang w:val="en-US"/>
        </w:rPr>
        <w:t>MixE</w:t>
      </w:r>
      <w:proofErr w:type="spellEnd"/>
      <w:r w:rsidR="00645D68">
        <w:rPr>
          <w:lang w:val="en-US"/>
        </w:rPr>
        <w:t xml:space="preserv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 xml:space="preserve">those same herbicides could not be used in the </w:t>
      </w:r>
      <w:proofErr w:type="spellStart"/>
      <w:r w:rsidR="00AC0E09">
        <w:t>MixE</w:t>
      </w:r>
      <w:proofErr w:type="spellEnd"/>
      <w:r w:rsidR="00AC0E09">
        <w:t xml:space="preserve"> plots</w:t>
      </w:r>
      <w:r w:rsidR="00063C63">
        <w:t>, so the best available option was instead used</w:t>
      </w:r>
      <w:r w:rsidR="00AC0E09">
        <w:t xml:space="preserve">. </w:t>
      </w:r>
      <w:bookmarkStart w:id="3" w:name="_Hlk190689276"/>
      <w:r w:rsidR="001A455C" w:rsidRPr="001A455C">
        <w:t xml:space="preserve">Following faba bean planting in 2020, all </w:t>
      </w:r>
      <w:r w:rsidR="00AC0E09">
        <w:t xml:space="preserve">plots received the same herbicide treatments, with special consideration to control </w:t>
      </w:r>
      <w:r w:rsidR="001A455C" w:rsidRPr="001A455C">
        <w:t>wild oat (</w:t>
      </w:r>
      <w:r w:rsidR="001A455C" w:rsidRPr="001A455C">
        <w:rPr>
          <w:i/>
          <w:iCs/>
        </w:rPr>
        <w:t xml:space="preserve">Avena </w:t>
      </w:r>
      <w:proofErr w:type="spellStart"/>
      <w:r w:rsidR="001A455C" w:rsidRPr="001A455C">
        <w:rPr>
          <w:i/>
          <w:iCs/>
        </w:rPr>
        <w:t>fatua</w:t>
      </w:r>
      <w:proofErr w:type="spellEnd"/>
      <w:r w:rsidR="00E64C10">
        <w:rPr>
          <w:i/>
          <w:iCs/>
        </w:rPr>
        <w:t xml:space="preserve"> </w:t>
      </w:r>
      <w:r w:rsidR="00E64C10">
        <w:t>L.</w:t>
      </w:r>
      <w:r w:rsidR="001A455C" w:rsidRPr="001A455C">
        <w:t xml:space="preserve">). </w:t>
      </w:r>
      <w:bookmarkEnd w:id="3"/>
      <w:r w:rsidR="001A455C" w:rsidRPr="001A455C">
        <w:t>All plots were managed identically for diseases and insect pests according to</w:t>
      </w:r>
      <w:r w:rsidR="00571F26">
        <w:t xml:space="preserve"> best management practices recommended by national advisory services</w:t>
      </w:r>
      <w:r w:rsidR="001A455C" w:rsidRPr="00A142CB">
        <w:t xml:space="preserve">. </w:t>
      </w:r>
      <w:r w:rsidR="001A455C"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001A455C" w:rsidRPr="00A142CB">
        <w:rPr>
          <w:lang w:val="en-US"/>
        </w:rPr>
        <w:t xml:space="preserve">Pesticide Load </w:t>
      </w:r>
      <w:r w:rsidR="00063C63">
        <w:rPr>
          <w:lang w:val="en-US"/>
        </w:rPr>
        <w:t>(</w:t>
      </w:r>
      <w:r w:rsidR="000F7586">
        <w:rPr>
          <w:lang w:val="en-US"/>
        </w:rPr>
        <w:t>D</w:t>
      </w:r>
      <w:r w:rsidR="00063C63">
        <w:rPr>
          <w:lang w:val="en-US"/>
        </w:rPr>
        <w:t xml:space="preserve">PL) </w:t>
      </w:r>
      <w:r w:rsidR="00A142CB" w:rsidRPr="00A142CB">
        <w:rPr>
          <w:lang w:val="en-US"/>
        </w:rPr>
        <w:t>values</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EF786B">
        <w:rPr>
          <w:lang w:val="en-US"/>
        </w:rPr>
        <w:t>, and the total DPL was summed for each of the 30 cropping systems over the three year study period</w:t>
      </w:r>
      <w:r w:rsidR="001A455C" w:rsidRPr="00A142CB">
        <w:rPr>
          <w:lang w:val="en-US"/>
        </w:rPr>
        <w:t>.</w:t>
      </w:r>
    </w:p>
    <w:p w14:paraId="26C9F94A" w14:textId="3710FA11" w:rsidR="001A455C" w:rsidRPr="001A455C" w:rsidRDefault="001A455C" w:rsidP="001A455C">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sidR="00AA7374">
        <w:rPr>
          <w:lang w:val="en-US"/>
        </w:rPr>
        <w:t xml:space="preserve"> June</w:t>
      </w:r>
      <w:r w:rsidRPr="001A455C">
        <w:rPr>
          <w:lang w:val="en-US"/>
        </w:rPr>
        <w:t xml:space="preserve"> to ensure the establishment of all treatments. Irrigation was done with sprinklers mounted on a boom that was dragged through the experiment.</w:t>
      </w:r>
      <w:r w:rsidR="002A7D26">
        <w:rPr>
          <w:lang w:val="en-US"/>
        </w:rPr>
        <w:t xml:space="preserve"> This was also done on production fields in Denmark with access to irrigation structure</w:t>
      </w:r>
      <w:r w:rsidR="00063C63">
        <w:rPr>
          <w:lang w:val="en-US"/>
        </w:rPr>
        <w:t>, and therefore represents realistic production management</w:t>
      </w:r>
      <w:r w:rsidR="002A7D26">
        <w:rPr>
          <w:lang w:val="en-US"/>
        </w:rPr>
        <w:t xml:space="preserve">.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50EBE40E" w:rsidR="001A455C" w:rsidRPr="001A455C" w:rsidRDefault="001A455C" w:rsidP="001A455C">
      <w:pPr>
        <w:spacing w:line="360" w:lineRule="auto"/>
      </w:pPr>
      <w:r w:rsidRPr="001A455C">
        <w:t xml:space="preserve">Each </w:t>
      </w:r>
      <w:r w:rsidR="007A49E4">
        <w:t>micro-plot</w:t>
      </w:r>
      <w:r w:rsidRPr="001A455C">
        <w:t xml:space="preserve"> (net size 10 m x 1.5 m) was harvested for grain yield with a plot combine</w:t>
      </w:r>
      <w:r w:rsidR="00DD770E">
        <w:t>r</w:t>
      </w:r>
      <w:r w:rsidRPr="001A455C">
        <w:t xml:space="preserve"> (8</w:t>
      </w:r>
      <w:r w:rsidR="00AA7374">
        <w:t>-Aug</w:t>
      </w:r>
      <w:r w:rsidRPr="001A455C">
        <w:t xml:space="preserve"> 2018</w:t>
      </w:r>
      <w:r w:rsidR="00063C63">
        <w:t xml:space="preserve">, </w:t>
      </w:r>
      <w:r w:rsidRPr="001A455C">
        <w:t>15</w:t>
      </w:r>
      <w:r w:rsidR="00AA7374">
        <w:t>-Aug</w:t>
      </w:r>
      <w:r w:rsidRPr="001A455C">
        <w:t xml:space="preserve"> 2019</w:t>
      </w:r>
      <w:r w:rsidR="00F36B54">
        <w:t xml:space="preserve">, </w:t>
      </w:r>
      <w:r w:rsidR="00063C63">
        <w:t xml:space="preserve">and </w:t>
      </w:r>
      <w:r w:rsidRPr="001A455C">
        <w:t>24</w:t>
      </w:r>
      <w:r w:rsidR="00AA7374">
        <w:t>-Aug</w:t>
      </w:r>
      <w:r w:rsidRPr="001A455C">
        <w:t xml:space="preserve"> 2020</w:t>
      </w:r>
      <w:r w:rsidR="00063C63">
        <w:t xml:space="preserve"> for spring barley, spring oat, and</w:t>
      </w:r>
      <w:r w:rsidRPr="001A455C">
        <w:t xml:space="preserve"> faba bean</w:t>
      </w:r>
      <w:r w:rsidR="00063C63">
        <w:t>, respectively</w:t>
      </w:r>
      <w:r w:rsidRPr="001A455C">
        <w:t xml:space="preserve">). Dry matter content was determined by a near-infrared spectroscopy analyzer </w:t>
      </w:r>
      <w:r w:rsidR="00A8682B">
        <w:lastRenderedPageBreak/>
        <w:t>[</w:t>
      </w:r>
      <w:r w:rsidRPr="001A455C">
        <w:t>InfraTec™ 1241 Grain Analyzer, Foss A/S; </w:t>
      </w:r>
      <w:bookmarkStart w:id="4"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4"/>
      <w:r w:rsidRPr="001A455C">
        <w:t>). Grain yields are reported on a dry matter basis.</w:t>
      </w:r>
    </w:p>
    <w:p w14:paraId="550CAF4F" w14:textId="39516849"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Fall vegetation</w:t>
      </w:r>
    </w:p>
    <w:p w14:paraId="02B90445" w14:textId="7AB3C055"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 and are described in detail below.</w:t>
      </w:r>
    </w:p>
    <w:p w14:paraId="0EE58BCF" w14:textId="69E4FCBA" w:rsidR="001A455C" w:rsidRPr="001A455C" w:rsidRDefault="001A455C" w:rsidP="001A455C">
      <w:pPr>
        <w:spacing w:line="360" w:lineRule="auto"/>
        <w:rPr>
          <w:lang w:val="en-US"/>
        </w:rPr>
      </w:pPr>
      <w:r w:rsidRPr="001A455C">
        <w:rPr>
          <w:lang w:val="en-US"/>
        </w:rPr>
        <w:t xml:space="preserve">Table </w:t>
      </w:r>
      <w:r w:rsidR="00D00598">
        <w:rPr>
          <w:lang w:val="en-US"/>
        </w:rPr>
        <w:t>3</w:t>
      </w:r>
      <w:r w:rsidRPr="001A455C">
        <w:rPr>
          <w:lang w:val="en-US"/>
        </w:rPr>
        <w:t>. Summary of</w:t>
      </w:r>
      <w:r w:rsidR="00D00598">
        <w:rPr>
          <w:lang w:val="en-US"/>
        </w:rPr>
        <w:t xml:space="preserve"> </w:t>
      </w:r>
      <w:r w:rsidRPr="001A455C">
        <w:rPr>
          <w:lang w:val="en-US"/>
        </w:rPr>
        <w:t>vegetation measurements</w:t>
      </w:r>
      <w:r w:rsidR="00E0386A">
        <w:rPr>
          <w:lang w:val="en-US"/>
        </w:rPr>
        <w:t xml:space="preserve"> collected 2018-2020</w:t>
      </w:r>
      <w:r w:rsidR="008D70A4">
        <w:rPr>
          <w:lang w:val="en-US"/>
        </w:rPr>
        <w:t>, cover crop species are bolded</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063C63">
            <w:pPr>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063C63">
            <w:pPr>
              <w:rPr>
                <w:lang w:val="en-US"/>
              </w:rPr>
            </w:pPr>
            <w:r w:rsidRPr="001A455C">
              <w:rPr>
                <w:lang w:val="en-US"/>
              </w:rPr>
              <w:t>Soil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063C63">
            <w:pPr>
              <w:rPr>
                <w:lang w:val="en-US"/>
              </w:rPr>
            </w:pPr>
            <w:r w:rsidRPr="001A455C">
              <w:rPr>
                <w:lang w:val="en-US"/>
              </w:rPr>
              <w:t>Cover crop</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063C63">
            <w:pPr>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66AED407"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m2 quadrats were randomly placed in each plot, and all aboveground biomass was cut at ground level and removed. The biomass samples from the two quadrats were separated into three fractions: </w:t>
      </w:r>
      <w:r w:rsidRPr="001A455C">
        <w:rPr>
          <w:lang w:val="en-US"/>
        </w:rPr>
        <w:lastRenderedPageBreak/>
        <w:t xml:space="preserve">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D5A5746"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3FB96613" w14:textId="750AE0F1" w:rsidR="008A7792"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w:t>
      </w:r>
      <w:proofErr w:type="spellStart"/>
      <w:r w:rsidRPr="00BC2028">
        <w:t>Yvoz</w:t>
      </w:r>
      <w:proofErr w:type="spellEnd"/>
      <w:r w:rsidRPr="00BC2028">
        <w:t xml:space="preserve"> et al. 2021,</w:t>
      </w:r>
      <w:r w:rsidR="008A7792">
        <w:t xml:space="preserve"> accounting for both </w:t>
      </w:r>
      <w:r w:rsidRPr="00BC2028">
        <w:t>pollinator value (</w:t>
      </w:r>
      <w:r w:rsidR="008A7792">
        <w:t xml:space="preserve">as </w:t>
      </w:r>
      <w:r w:rsidRPr="00BC2028">
        <w:t xml:space="preserve">the fall vegetation </w:t>
      </w:r>
      <w:r w:rsidR="002A55FC">
        <w:t>in the present study produced flowers</w:t>
      </w:r>
      <w:r w:rsidR="00D00598">
        <w:t>, see photos in supplemental material</w:t>
      </w:r>
      <w:r w:rsidRPr="00BC2028">
        <w:t>) and ecological food web support</w:t>
      </w:r>
      <w:r w:rsidR="008A7792">
        <w:t>, such as the provision of biomass and seeds as resources for higher trophic levels,</w:t>
      </w:r>
      <w:r>
        <w:t xml:space="preserve"> i</w:t>
      </w:r>
      <w:r w:rsidR="002A55FC">
        <w:t xml:space="preserve">ncluding but not limited to </w:t>
      </w:r>
      <w:r>
        <w:t>natural enemies</w:t>
      </w:r>
      <w:r w:rsidRPr="00BC2028">
        <w:t xml:space="preserve">. </w:t>
      </w:r>
    </w:p>
    <w:p w14:paraId="2B926BF3" w14:textId="5FBCCF6E" w:rsidR="00D00598" w:rsidRDefault="00BC2028" w:rsidP="00045088">
      <w:pPr>
        <w:spacing w:line="360" w:lineRule="auto"/>
      </w:pPr>
      <w:r w:rsidRPr="00BC2028">
        <w:t xml:space="preserve">Details on this calculation are presented in supplementary material but </w:t>
      </w:r>
      <w:r w:rsidR="002A55FC">
        <w:t>are</w:t>
      </w:r>
      <w:r w:rsidRPr="00BC2028">
        <w:t xml:space="preserve"> described here briefly. 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w:t>
      </w:r>
      <w:proofErr w:type="spellStart"/>
      <w:r w:rsidRPr="00BC2028">
        <w:t>Yvoz</w:t>
      </w:r>
      <w:proofErr w:type="spellEnd"/>
      <w:r w:rsidRPr="00BC2028">
        <w:t xml:space="preserve"> et al. 2021 for 155 plant species were used to assign sub-index values. Out of the 11 species in our study, six had exact matches in </w:t>
      </w:r>
      <w:r>
        <w:t>the</w:t>
      </w:r>
      <w:r w:rsidR="00E0386A">
        <w:t xml:space="preserve">ir </w:t>
      </w:r>
      <w:r w:rsidRPr="00BC2028">
        <w:t xml:space="preserve">database. For the other species and genus (Table </w:t>
      </w:r>
      <w:r w:rsidR="00D00598">
        <w:t>3</w:t>
      </w:r>
      <w:r w:rsidRPr="00BC2028">
        <w:t xml:space="preserve">), the mean value for all species within that genus reported in the database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For comparison, w</w:t>
      </w:r>
      <w:r w:rsidR="00D208C5">
        <w:t>inter</w:t>
      </w:r>
      <w:r w:rsidR="006E6121">
        <w:t xml:space="preserve"> rapeseed </w:t>
      </w:r>
      <w:r w:rsidR="006E6121">
        <w:lastRenderedPageBreak/>
        <w:t>(</w:t>
      </w:r>
      <w:r w:rsidR="006E6121" w:rsidRPr="006E6121">
        <w:rPr>
          <w:i/>
          <w:iCs/>
        </w:rPr>
        <w:t>Brassica napus subsp. Napus</w:t>
      </w:r>
      <w:r w:rsidR="006E6121" w:rsidRPr="006E6121">
        <w:t>)</w:t>
      </w:r>
      <w:r w:rsidR="006E6121">
        <w:t xml:space="preserve"> is planted on approximately 0.2M hectares (7% of agricultural land), so the fodder radish cover crop was </w:t>
      </w:r>
      <w:r w:rsidR="00D00598">
        <w:t>assumed to contribute to additional ecological value on the landscape</w:t>
      </w:r>
      <w:r w:rsidR="006E6121">
        <w:t xml:space="preserve">. </w:t>
      </w:r>
      <w:r w:rsidR="00D00598">
        <w:t>The sensitivity of results to this assumption was tested by excluding the value of fodder radish in the calculations.</w:t>
      </w:r>
    </w:p>
    <w:p w14:paraId="00BF3892" w14:textId="5CACDF11"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461BBD9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 xml:space="preserve">proxies </w:t>
      </w:r>
      <w:r>
        <w:rPr>
          <w:lang w:val="en-US"/>
        </w:rPr>
        <w:t>described above)</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t>Potential pesticide toxicity loads (</w:t>
      </w:r>
      <w:r w:rsidR="00E0386A">
        <w:rPr>
          <w:lang w:val="en-US"/>
        </w:rPr>
        <w:t xml:space="preserve">Danish pesticide loads to </w:t>
      </w:r>
      <w:r>
        <w:rPr>
          <w:lang w:val="en-US"/>
        </w:rPr>
        <w:t xml:space="preserve">human health, ecosystems, environment) </w:t>
      </w:r>
    </w:p>
    <w:p w14:paraId="0F1DF917" w14:textId="77777777" w:rsidR="00FD6C6D" w:rsidRDefault="00700ACD" w:rsidP="00FD6C6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In all metrics, a value of zero had a physical interpretation, 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288985C7" w:rsidR="00700ACD" w:rsidRPr="00700ACD" w:rsidRDefault="00B27B76" w:rsidP="00FD6C6D">
      <w:pPr>
        <w:spacing w:line="360" w:lineRule="auto"/>
      </w:pPr>
      <w:r>
        <w:t xml:space="preserve">When performance metrics represented a situation wherein a higher value is less desirable (e.g., perennial weed counts), </w:t>
      </w:r>
      <w:r w:rsidR="00E11F92">
        <w:t xml:space="preserve">the performances were flipped by taking a value of one and </w:t>
      </w:r>
      <w:r w:rsidR="00E11F92">
        <w:lastRenderedPageBreak/>
        <w:t>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8B99BA4"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proofErr w:type="spellStart"/>
      <w:r w:rsidRPr="00FD249C">
        <w:rPr>
          <w:i/>
          <w:iCs/>
        </w:rPr>
        <w:t>tidyverse</w:t>
      </w:r>
      <w:proofErr w:type="spellEnd"/>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proofErr w:type="spellStart"/>
      <w:r w:rsidRPr="00FD249C">
        <w:rPr>
          <w:i/>
          <w:iCs/>
        </w:rPr>
        <w:t>glmmTMB</w:t>
      </w:r>
      <w:proofErr w:type="spellEnd"/>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proofErr w:type="spellStart"/>
      <w:r w:rsidR="0014626F" w:rsidRPr="00FD249C">
        <w:rPr>
          <w:i/>
          <w:iCs/>
        </w:rPr>
        <w:t>emmeans</w:t>
      </w:r>
      <w:proofErr w:type="spellEnd"/>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proofErr w:type="spellStart"/>
      <w:r w:rsidR="00955506" w:rsidRPr="00955506">
        <w:rPr>
          <w:i/>
          <w:iCs/>
        </w:rPr>
        <w:t>multcomp</w:t>
      </w:r>
      <w:proofErr w:type="spellEnd"/>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w:t>
      </w:r>
      <w:proofErr w:type="spellStart"/>
      <w:r w:rsidR="00E42022" w:rsidRPr="00E42022">
        <w:t>Hothorn</w:t>
      </w:r>
      <w:proofErr w:type="spellEnd"/>
      <w:r w:rsidR="00E42022" w:rsidRPr="00E42022">
        <w:t xml:space="preserve">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proofErr w:type="spellStart"/>
      <w:r w:rsidR="00FD249C">
        <w:t>G</w:t>
      </w:r>
      <w:r w:rsidRPr="001C7F6C">
        <w:t>ithub</w:t>
      </w:r>
      <w:proofErr w:type="spellEnd"/>
      <w:r w:rsidRPr="001C7F6C">
        <w:t xml:space="preserve">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78ADB4" w:rsidR="00CC097D" w:rsidRPr="00CC097D" w:rsidRDefault="002B4C35" w:rsidP="00CC097D">
            <w:pPr>
              <w:spacing w:line="360" w:lineRule="auto"/>
              <w:rPr>
                <w:lang w:val="da-DK"/>
              </w:rPr>
            </w:pPr>
            <w:r>
              <w:rPr>
                <w:noProof/>
                <w:lang w:val="da-DK"/>
              </w:rPr>
              <w:lastRenderedPageBreak/>
              <w:drawing>
                <wp:inline distT="0" distB="0" distL="0" distR="0" wp14:anchorId="32ACCD93" wp14:editId="048A6B0C">
                  <wp:extent cx="5731510" cy="4457700"/>
                  <wp:effectExtent l="0" t="0" r="2540" b="0"/>
                  <wp:docPr id="16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 name="Picture 1666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153A9C49"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w:t>
            </w:r>
            <w:r w:rsidR="002B4C35">
              <w:rPr>
                <w:i/>
                <w:iCs/>
              </w:rPr>
              <w:t xml:space="preserve">Yields (presented as estimated marginal means with 95% confidence intervals)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by cover crop treatment, with the mid-season planted radish (</w:t>
            </w:r>
            <w:proofErr w:type="spellStart"/>
            <w:r w:rsidR="00A75203">
              <w:rPr>
                <w:i/>
                <w:iCs/>
              </w:rPr>
              <w:t>RadM</w:t>
            </w:r>
            <w:proofErr w:type="spellEnd"/>
            <w:r w:rsidR="00A75203">
              <w:rPr>
                <w:i/>
                <w:iCs/>
              </w:rPr>
              <w:t xml:space="preserve">)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2CF22F52" w:rsidR="00953C94" w:rsidRPr="00A75203" w:rsidRDefault="00953C94" w:rsidP="00A75203">
      <w:pPr>
        <w:spacing w:line="360" w:lineRule="auto"/>
      </w:pPr>
      <w:r w:rsidRPr="00A75203">
        <w:t>Yields varied significantly by crop</w:t>
      </w:r>
      <w:r w:rsidR="0092460A">
        <w:t xml:space="preserve"> year</w:t>
      </w:r>
      <w:r w:rsidRPr="00A75203">
        <w:t xml:space="preserve"> (p&lt;0.001) and by cover crop treatment (p&lt;0.001), but did not vary significantly by any other factors or their interactions. In 2018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 xml:space="preserve">While the interaction between cover crop and crop year was not significant, there was an amplification of the differences over time (Figure 1). </w:t>
      </w:r>
      <w:r w:rsidRPr="00A75203">
        <w:t xml:space="preserve">On average, the </w:t>
      </w:r>
      <w:proofErr w:type="spellStart"/>
      <w:r w:rsidRPr="00A75203">
        <w:t>RadM</w:t>
      </w:r>
      <w:proofErr w:type="spellEnd"/>
      <w:r w:rsidRPr="00A75203">
        <w:t xml:space="preserve">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lastRenderedPageBreak/>
        <w:t>3.2.1 Biomass</w:t>
      </w:r>
    </w:p>
    <w:p w14:paraId="2BF6C4D9" w14:textId="364CF1A9"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w:t>
      </w:r>
      <w:r w:rsidR="0033669D">
        <w:t xml:space="preserve">biomass was highest in NT, and </w:t>
      </w:r>
      <w:r w:rsidR="008D2724" w:rsidRPr="008D2724">
        <w:t xml:space="preserve">increasing tillage intensity significantly decreased fall biomass by 27% and 9%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8D2724" w:rsidRPr="008D2724">
        <w:t xml:space="preserve"> respectively. </w:t>
      </w:r>
      <w:r w:rsidR="00DC0149">
        <w:t xml:space="preserve">Tillage effects on biomass were strongest in the </w:t>
      </w:r>
      <w:proofErr w:type="spellStart"/>
      <w:r w:rsidR="00DC0149">
        <w:t>RadM</w:t>
      </w:r>
      <w:proofErr w:type="spellEnd"/>
      <w:r w:rsidR="00DC0149">
        <w:t xml:space="preserve"> and </w:t>
      </w:r>
      <w:proofErr w:type="spellStart"/>
      <w:r w:rsidR="00DC0149">
        <w:t>RadL</w:t>
      </w:r>
      <w:proofErr w:type="spellEnd"/>
      <w:r w:rsidR="00DC0149">
        <w:t xml:space="preserve"> </w:t>
      </w:r>
      <w:r w:rsidR="00DC0149" w:rsidRPr="008D2724">
        <w:t>(p=0.048)</w:t>
      </w:r>
      <w:r w:rsidR="00DC0149">
        <w:t xml:space="preserve"> compared to other treatments, and this pattern was consistent across years</w:t>
      </w:r>
      <w:r w:rsidR="0033669D">
        <w:t xml:space="preserve">, with the NT combined with </w:t>
      </w:r>
      <w:proofErr w:type="spellStart"/>
      <w:r w:rsidR="0033669D">
        <w:t>RadM</w:t>
      </w:r>
      <w:proofErr w:type="spellEnd"/>
      <w:r w:rsidR="0033669D">
        <w:t xml:space="preserve"> offering the highest fall biomass in both years</w:t>
      </w:r>
      <w:r w:rsidR="00DC0149">
        <w:t xml:space="preserve">. </w:t>
      </w:r>
      <w:r w:rsidR="002314A6">
        <w:t>Growing degree days accumulated from cover crop planting to biomass sampling were not related to fall biomass values</w:t>
      </w:r>
      <w:r w:rsidR="004346DF">
        <w:t xml:space="preserve"> (Figure 2)</w:t>
      </w:r>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CE35BD2" w14:textId="2303BD35" w:rsidR="008D70A4" w:rsidRPr="008D70A4" w:rsidRDefault="008D70A4" w:rsidP="008D70A4">
            <w:pPr>
              <w:spacing w:line="360" w:lineRule="auto"/>
              <w:rPr>
                <w:lang w:val="da-DK"/>
              </w:rPr>
            </w:pPr>
            <w:r w:rsidRPr="008D70A4">
              <w:rPr>
                <w:noProof/>
                <w:lang w:val="da-DK"/>
              </w:rPr>
              <w:drawing>
                <wp:inline distT="0" distB="0" distL="0" distR="0" wp14:anchorId="5C1FD962" wp14:editId="3FA548B6">
                  <wp:extent cx="5731510" cy="4011930"/>
                  <wp:effectExtent l="0" t="0" r="2540" b="7620"/>
                  <wp:docPr id="359482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A5114B0" w14:textId="24B8A502" w:rsidR="001D3CD3" w:rsidRPr="001D3CD3" w:rsidRDefault="001D3CD3" w:rsidP="001D3CD3">
            <w:pPr>
              <w:spacing w:line="360" w:lineRule="auto"/>
              <w:rPr>
                <w:lang w:val="da-DK"/>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3EA0D1C6"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standard errors)</w:t>
            </w:r>
            <w:r w:rsidR="00950EEA">
              <w:rPr>
                <w:i/>
                <w:iCs/>
              </w:rPr>
              <w:t xml:space="preserve"> was not related to growing degree days (GDDs, italic number in red</w:t>
            </w:r>
            <w:r w:rsidR="00AF5044">
              <w:rPr>
                <w:i/>
                <w:iCs/>
              </w:rPr>
              <w:t>) and exhibited complex treatment interactions (</w:t>
            </w:r>
            <w:r w:rsidR="004346DF">
              <w:rPr>
                <w:i/>
                <w:iCs/>
              </w:rPr>
              <w:t>different</w:t>
            </w:r>
            <w:r w:rsidR="00050CDF">
              <w:rPr>
                <w:i/>
                <w:iCs/>
              </w:rPr>
              <w:t xml:space="preserve"> </w:t>
            </w:r>
            <w:r w:rsidR="00AF5044">
              <w:rPr>
                <w:i/>
                <w:iCs/>
              </w:rPr>
              <w:t>letters within a year indicate significant differences)</w:t>
            </w:r>
            <w:r w:rsidR="0092460A">
              <w:rPr>
                <w:i/>
                <w:iCs/>
              </w:rPr>
              <w:t xml:space="preserve">, but with the </w:t>
            </w:r>
            <w:r w:rsidR="0033669D">
              <w:rPr>
                <w:i/>
                <w:iCs/>
              </w:rPr>
              <w:t xml:space="preserve">no-till </w:t>
            </w:r>
            <w:r w:rsidR="0092460A">
              <w:rPr>
                <w:i/>
                <w:iCs/>
              </w:rPr>
              <w:t>mid-season planted radish (</w:t>
            </w:r>
            <w:proofErr w:type="spellStart"/>
            <w:r w:rsidR="0092460A">
              <w:rPr>
                <w:i/>
                <w:iCs/>
              </w:rPr>
              <w:t>RadM</w:t>
            </w:r>
            <w:proofErr w:type="spellEnd"/>
            <w:r w:rsidR="0092460A">
              <w:rPr>
                <w:i/>
                <w:iCs/>
              </w:rPr>
              <w:t>) exhibiting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1EACA3CC" w14:textId="4688D94E" w:rsidR="00C13EAE" w:rsidRDefault="00C13EAE" w:rsidP="00055C8C">
      <w:pPr>
        <w:spacing w:line="360" w:lineRule="auto"/>
      </w:pPr>
      <w:r>
        <w:t xml:space="preserve">Overall, </w:t>
      </w:r>
      <w:r w:rsidR="00A71CA9">
        <w:t>the vegetation contribution to soil</w:t>
      </w:r>
      <w:r>
        <w:t xml:space="preserve"> coverage was dominated by cash crop volunteers (mean </w:t>
      </w:r>
      <w:r w:rsidR="00A71CA9">
        <w:t xml:space="preserve">soil </w:t>
      </w:r>
      <w:r>
        <w:t xml:space="preserve">coverage of 45%) followed by cover crops (mean of 9%), </w:t>
      </w:r>
      <w:r w:rsidR="00A71CA9">
        <w:t>with</w:t>
      </w:r>
      <w:r>
        <w:t xml:space="preserve"> weeds contribut</w:t>
      </w:r>
      <w:r w:rsidR="00A71CA9">
        <w:t>ing</w:t>
      </w:r>
      <w:r>
        <w:t xml:space="preserve"> less than 1% of coverage</w:t>
      </w:r>
      <w:r w:rsidR="00A71CA9">
        <w:t xml:space="preserve"> on average</w:t>
      </w:r>
      <w:r>
        <w:t xml:space="preserve">. </w:t>
      </w:r>
    </w:p>
    <w:p w14:paraId="56C0BF29" w14:textId="0EC8525C"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rsidR="004346DF">
        <w:t xml:space="preserve"> (Figure 2)</w:t>
      </w:r>
      <w:r w:rsidR="00A71CA9">
        <w:t>, but did not vary by treatments</w:t>
      </w:r>
      <w:r>
        <w:t>.</w:t>
      </w:r>
      <w:r w:rsidR="00A71CA9">
        <w:t xml:space="preserve"> </w:t>
      </w:r>
      <w:r w:rsidR="00055C8C">
        <w:t>The cover crop</w:t>
      </w:r>
      <w:r w:rsidR="00A71CA9">
        <w:t xml:space="preserve"> contribution to coverage</w:t>
      </w:r>
      <w:r w:rsidR="00055C8C">
        <w:t xml:space="preserve"> </w:t>
      </w:r>
      <w:r w:rsidR="00763F20">
        <w:t>varied significantly by cover crop treatment</w:t>
      </w:r>
      <w:r w:rsidR="00055C8C">
        <w:t xml:space="preserve"> and </w:t>
      </w:r>
      <w:r w:rsidR="00A71CA9">
        <w:t>a cross-over</w:t>
      </w:r>
      <w:r w:rsidR="00055C8C">
        <w:t xml:space="preserve"> interaction with year</w:t>
      </w:r>
      <w:r w:rsidR="00763F20">
        <w:t xml:space="preserve"> (p&lt;0.001)</w:t>
      </w:r>
      <w:r w:rsidR="00055C8C">
        <w:t xml:space="preserve">, while </w:t>
      </w:r>
      <w:r w:rsidR="00A71CA9">
        <w:t xml:space="preserve">neither </w:t>
      </w:r>
      <w:r w:rsidR="00055C8C">
        <w:t>t</w:t>
      </w:r>
      <w:r w:rsidR="00EA5B2A">
        <w:t xml:space="preserve">illage, residue, nor their interactions had significant impacts on </w:t>
      </w:r>
      <w:r w:rsidR="00406592">
        <w:t>how</w:t>
      </w:r>
      <w:r w:rsidR="00EA5B2A">
        <w:t xml:space="preserve"> </w:t>
      </w:r>
      <w:r w:rsidR="00406592">
        <w:t xml:space="preserve">the </w:t>
      </w:r>
      <w:r w:rsidR="002E25E6">
        <w:t xml:space="preserve">cover crop </w:t>
      </w:r>
      <w:r w:rsidR="00406592">
        <w:t>contributed to coverage</w:t>
      </w:r>
      <w:r w:rsidR="00EA5B2A">
        <w:t>. The</w:t>
      </w:r>
      <w:r w:rsidR="00055C8C">
        <w:t xml:space="preserve"> </w:t>
      </w:r>
      <w:r w:rsidR="00A71CA9">
        <w:t xml:space="preserve">year/cover crop </w:t>
      </w:r>
      <w:r w:rsidR="00055C8C">
        <w:t xml:space="preserve">cross-over effect </w:t>
      </w:r>
      <w:r w:rsidR="00A71CA9">
        <w:t xml:space="preserve">was driven by </w:t>
      </w:r>
      <w:proofErr w:type="spellStart"/>
      <w:r w:rsidR="00EA5B2A">
        <w:t>MixE</w:t>
      </w:r>
      <w:proofErr w:type="spellEnd"/>
      <w:r w:rsidR="00EA5B2A">
        <w:t xml:space="preserve">: in 2018 the </w:t>
      </w:r>
      <w:proofErr w:type="spellStart"/>
      <w:r w:rsidR="00A3505F">
        <w:t>MixE</w:t>
      </w:r>
      <w:proofErr w:type="spellEnd"/>
      <w:r w:rsidR="00A3505F">
        <w:t xml:space="preserv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xml:space="preserve">, with </w:t>
      </w:r>
      <w:proofErr w:type="spellStart"/>
      <w:r w:rsidR="005C0BB4">
        <w:t>RadM</w:t>
      </w:r>
      <w:proofErr w:type="spellEnd"/>
      <w:r w:rsidR="005C0BB4">
        <w:t xml:space="preserve"> having the highest cover crop coverage</w:t>
      </w:r>
      <w:r w:rsidR="00055C8C">
        <w:t xml:space="preserve"> across years</w:t>
      </w:r>
      <w:r w:rsidR="005C0BB4">
        <w:t xml:space="preserve"> (50%, SE:4%), followed by </w:t>
      </w:r>
      <w:proofErr w:type="spellStart"/>
      <w:r w:rsidR="005C0BB4">
        <w:t>RadL</w:t>
      </w:r>
      <w:proofErr w:type="spellEnd"/>
      <w:r w:rsidR="005C0BB4">
        <w:t xml:space="preserve"> (25%, SE:4%), </w:t>
      </w:r>
      <w:proofErr w:type="spellStart"/>
      <w:r w:rsidR="005C0BB4">
        <w:t>MixM</w:t>
      </w:r>
      <w:proofErr w:type="spellEnd"/>
      <w:r w:rsidR="005C0BB4">
        <w:t xml:space="preserve"> (7%, SE:3%) and </w:t>
      </w:r>
      <w:proofErr w:type="spellStart"/>
      <w:r w:rsidR="005C0BB4">
        <w:t>NoCC</w:t>
      </w:r>
      <w:proofErr w:type="spellEnd"/>
      <w:r w:rsidR="005C0BB4">
        <w:t xml:space="preserve"> (&lt;1%, SE:3%)</w:t>
      </w:r>
      <w:r w:rsidR="00AF348D">
        <w:t>.</w:t>
      </w:r>
      <w:r w:rsidR="00F87470">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w:t>
      </w:r>
      <w:proofErr w:type="spellStart"/>
      <w:r w:rsidR="00041F28">
        <w:t>MixE</w:t>
      </w:r>
      <w:proofErr w:type="spellEnd"/>
      <w:r w:rsidR="00041F28">
        <w:t xml:space="preserve"> and </w:t>
      </w:r>
      <w:proofErr w:type="spellStart"/>
      <w:r w:rsidR="00041F28">
        <w:t>MixM</w:t>
      </w:r>
      <w:proofErr w:type="spellEnd"/>
      <w:r w:rsidR="00041F28">
        <w:t>) had communities distinct from the two radish treatments (</w:t>
      </w:r>
      <w:proofErr w:type="spellStart"/>
      <w:r w:rsidR="00041F28">
        <w:t>RadM</w:t>
      </w:r>
      <w:proofErr w:type="spellEnd"/>
      <w:r w:rsidR="00041F28">
        <w:t xml:space="preserve"> and </w:t>
      </w:r>
      <w:proofErr w:type="spellStart"/>
      <w:r w:rsidR="00041F28">
        <w:t>RadL</w:t>
      </w:r>
      <w:proofErr w:type="spellEnd"/>
      <w:r w:rsidR="00041F28">
        <w:t xml:space="preserve">), with the </w:t>
      </w:r>
      <w:proofErr w:type="spellStart"/>
      <w:r w:rsidR="00041F28">
        <w:t>NoCC</w:t>
      </w:r>
      <w:proofErr w:type="spellEnd"/>
      <w:r w:rsidR="00041F28">
        <w:t xml:space="preserve">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lastRenderedPageBreak/>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w:t>
            </w:r>
            <w:proofErr w:type="spellStart"/>
            <w:r w:rsidR="009133AC">
              <w:t>RadM</w:t>
            </w:r>
            <w:proofErr w:type="spellEnd"/>
            <w:r w:rsidR="009133AC">
              <w:t xml:space="preserve">, </w:t>
            </w:r>
            <w:proofErr w:type="spellStart"/>
            <w:r w:rsidR="009133AC">
              <w:t>RadL</w:t>
            </w:r>
            <w:proofErr w:type="spellEnd"/>
            <w:r w:rsidR="009133AC">
              <w:t>) had the highest potential ecosystem value, with the mixes (</w:t>
            </w:r>
            <w:proofErr w:type="spellStart"/>
            <w:r w:rsidR="009133AC">
              <w:t>MixE</w:t>
            </w:r>
            <w:proofErr w:type="spellEnd"/>
            <w:r w:rsidR="009133AC">
              <w:t xml:space="preserve">, </w:t>
            </w:r>
            <w:proofErr w:type="spellStart"/>
            <w:r w:rsidR="009133AC">
              <w:t>MixM</w:t>
            </w:r>
            <w:proofErr w:type="spellEnd"/>
            <w:r w:rsidR="009133AC">
              <w:t xml:space="preserve">) and </w:t>
            </w:r>
            <w:proofErr w:type="spellStart"/>
            <w:r w:rsidR="009133AC">
              <w:t>NoCC</w:t>
            </w:r>
            <w:proofErr w:type="spellEnd"/>
            <w:r w:rsidR="009133AC">
              <w:t xml:space="preserve">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600974BD" w:rsidR="00CA273C" w:rsidRDefault="00B83835" w:rsidP="00045088">
      <w:pPr>
        <w:spacing w:line="360" w:lineRule="auto"/>
      </w:pPr>
      <w:r>
        <w:t>Year and cover crop treatment had significant impacts on the number of species</w:t>
      </w:r>
      <w:r w:rsidR="008D70A4">
        <w:t>/</w:t>
      </w:r>
      <w:proofErr w:type="spellStart"/>
      <w:r w:rsidR="008D70A4">
        <w:t>genuses</w:t>
      </w:r>
      <w:proofErr w:type="spellEnd"/>
      <w:r w:rsidR="008D70A4">
        <w:t xml:space="preserve"> (Table 3)</w:t>
      </w:r>
      <w:r>
        <w:t xml:space="preserve"> observed in a community (p&lt;0.001). </w:t>
      </w:r>
      <w:r w:rsidR="006D5A73">
        <w:t xml:space="preserve">The number of species observed ranged from one to eight, with a mode of two in 2018 and three in 2019. </w:t>
      </w:r>
      <w:r>
        <w:t xml:space="preserve">The </w:t>
      </w:r>
      <w:proofErr w:type="spellStart"/>
      <w:r>
        <w:t>MixE</w:t>
      </w:r>
      <w:proofErr w:type="spellEnd"/>
      <w:r>
        <w:t xml:space="preserv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w:t>
      </w:r>
      <w:proofErr w:type="spellStart"/>
      <w:r w:rsidR="006804BA">
        <w:t>RadL</w:t>
      </w:r>
      <w:proofErr w:type="spellEnd"/>
      <w:r w:rsidR="006804BA">
        <w:t xml:space="preserve"> and </w:t>
      </w:r>
      <w:proofErr w:type="spellStart"/>
      <w:r w:rsidR="006804BA">
        <w:t>RadM</w:t>
      </w:r>
      <w:proofErr w:type="spellEnd"/>
      <w:r w:rsidR="006804BA">
        <w:t xml:space="preserve"> communities, respectively, but the number of species in all other cover crop treatment </w:t>
      </w:r>
      <w:r w:rsidR="006804BA">
        <w:lastRenderedPageBreak/>
        <w:t xml:space="preserve">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w:t>
      </w:r>
      <w:proofErr w:type="spellStart"/>
      <w:r w:rsidR="0078154B">
        <w:t>MixE</w:t>
      </w:r>
      <w:proofErr w:type="spellEnd"/>
      <w:r w:rsidR="00770D8A">
        <w:t xml:space="preserve">, followed by </w:t>
      </w:r>
      <w:proofErr w:type="spellStart"/>
      <w:r w:rsidR="0078154B">
        <w:t>MixM</w:t>
      </w:r>
      <w:proofErr w:type="spellEnd"/>
      <w:r w:rsidR="00770D8A">
        <w:t xml:space="preserve"> and </w:t>
      </w:r>
      <w:proofErr w:type="spellStart"/>
      <w:r w:rsidR="0078154B">
        <w:t>NoCC</w:t>
      </w:r>
      <w:proofErr w:type="spellEnd"/>
      <w:r w:rsidR="00770D8A">
        <w:t xml:space="preserve"> treatments; this pattern was true </w:t>
      </w:r>
      <w:r w:rsidR="00B20190">
        <w:t>regardless of tillage</w:t>
      </w:r>
      <w:r w:rsidR="00770D8A">
        <w:t xml:space="preserve"> system, straw management, and year</w:t>
      </w:r>
      <w:r w:rsidR="00B20190">
        <w:t xml:space="preserve"> (supporting information). </w:t>
      </w:r>
    </w:p>
    <w:p w14:paraId="7815ADC7" w14:textId="2D1FBBEB"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w:t>
      </w:r>
      <w:r w:rsidR="00593AFB">
        <w:t>radish (</w:t>
      </w:r>
      <w:r w:rsidR="00602B25">
        <w:t>RAPSR</w:t>
      </w:r>
      <w:r w:rsidR="00593AFB">
        <w:t>)</w:t>
      </w:r>
      <w:r w:rsidR="00602B25">
        <w:t xml:space="preserve">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those communities had very low ecological value (see supplemental material).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5BBA3D3"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w:t>
      </w:r>
      <w:r w:rsidR="005515FA">
        <w:t>NT</w:t>
      </w:r>
      <w:r>
        <w:t xml:space="preserve"> system, </w:t>
      </w:r>
      <w:proofErr w:type="spellStart"/>
      <w:r>
        <w:t>MixE</w:t>
      </w:r>
      <w:proofErr w:type="spellEnd"/>
      <w:r>
        <w:t xml:space="preserv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rsidRPr="00D215DB">
        <w:t xml:space="preserve">On average there were twice as many weeds in 2019 (mean:163, SE:10) compared to 2020 (mean:76, SE:5).  </w:t>
      </w:r>
      <w:r w:rsidR="00206215" w:rsidRPr="00D215DB">
        <w:t>On average, 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SE:</w:t>
      </w:r>
      <w:r w:rsidR="00206215" w:rsidRPr="00D215DB">
        <w:t>14</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SE:</w:t>
      </w:r>
      <w:r w:rsidR="00206215" w:rsidRPr="00D215DB">
        <w:t>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SE:</w:t>
      </w:r>
      <w:r w:rsidR="00206215" w:rsidRPr="00D215DB">
        <w:t>5</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86566B">
        <w:t xml:space="preserve">magnified in 2019 </w:t>
      </w:r>
      <w:r w:rsidR="0000618C">
        <w:t>(when there were more weeds)</w:t>
      </w:r>
      <w:r w:rsidR="0086566B">
        <w:t xml:space="preserve">. </w:t>
      </w:r>
      <w:r w:rsidR="00D215DB">
        <w:t>Within NT, the</w:t>
      </w:r>
      <w:r w:rsidR="00FE32A7">
        <w:t xml:space="preserve"> </w:t>
      </w:r>
      <w:proofErr w:type="spellStart"/>
      <w:r w:rsidR="00FE32A7">
        <w:t>MixE</w:t>
      </w:r>
      <w:proofErr w:type="spellEnd"/>
      <w:r w:rsidR="00FE32A7">
        <w:t xml:space="preserve"> </w:t>
      </w:r>
      <w:r w:rsidR="00D215DB">
        <w:t xml:space="preserve">had </w:t>
      </w:r>
      <w:r w:rsidR="00FE32A7">
        <w:t>1.5-1.7 times more weeds compared to the other cover crop treatments.</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3CA67C49" w14:textId="047580DD" w:rsidR="00925DAA" w:rsidRPr="00925DAA" w:rsidRDefault="00925DAA" w:rsidP="00925DAA">
            <w:pPr>
              <w:spacing w:line="360" w:lineRule="auto"/>
              <w:rPr>
                <w:lang w:val="da-DK"/>
              </w:rPr>
            </w:pPr>
            <w:r w:rsidRPr="00925DAA">
              <w:rPr>
                <w:noProof/>
                <w:lang w:val="da-DK"/>
              </w:rPr>
              <w:lastRenderedPageBreak/>
              <w:drawing>
                <wp:inline distT="0" distB="0" distL="0" distR="0" wp14:anchorId="558DD162" wp14:editId="53B76076">
                  <wp:extent cx="5731510" cy="6550025"/>
                  <wp:effectExtent l="0" t="0" r="2540" b="3175"/>
                  <wp:docPr id="107701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D3067F2"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D215DB" w:rsidRPr="00D215DB">
              <w:t xml:space="preserve">Marginal mean estimates </w:t>
            </w:r>
            <w:r w:rsidR="003B1029">
              <w:t xml:space="preserve">averaged </w:t>
            </w:r>
            <w:r w:rsidR="00D215DB" w:rsidRPr="00D215DB">
              <w:t>over years and residue management</w:t>
            </w:r>
            <w:r w:rsidR="00D215DB">
              <w:rPr>
                <w:b/>
                <w:bCs/>
              </w:rPr>
              <w:t xml:space="preserve"> </w:t>
            </w:r>
            <w:r w:rsidR="00D215DB" w:rsidRPr="00925DAA">
              <w:t>with</w:t>
            </w:r>
            <w:r w:rsidR="00925DAA">
              <w:rPr>
                <w:b/>
                <w:bCs/>
              </w:rPr>
              <w:t xml:space="preserve"> </w:t>
            </w:r>
            <w:r w:rsidR="00925DAA" w:rsidRPr="00925DAA">
              <w:t>standard errors of the means</w:t>
            </w:r>
            <w:r w:rsidR="003B1029">
              <w:t xml:space="preserve">. </w:t>
            </w:r>
            <w:r w:rsidR="00F960D0">
              <w:t xml:space="preserve">There were no differences in total or perennial weed counts within the inversion tillage treatment, but in </w:t>
            </w:r>
            <w:r w:rsidR="00C70707">
              <w:t xml:space="preserve">the </w:t>
            </w:r>
            <w:r w:rsidR="003B1029">
              <w:t>no-till</w:t>
            </w:r>
            <w:r w:rsidR="00C70707">
              <w:t xml:space="preserve"> and surface</w:t>
            </w:r>
            <w:r w:rsidR="00F960D0">
              <w:t xml:space="preserve"> </w:t>
            </w:r>
            <w:r w:rsidR="00C70707">
              <w:t xml:space="preserve">tillage systems </w:t>
            </w:r>
            <w:r w:rsidR="00F960D0">
              <w:t xml:space="preserve">the early-planted mix </w:t>
            </w:r>
            <w:r w:rsidR="00D215DB">
              <w:t>(</w:t>
            </w:r>
            <w:proofErr w:type="spellStart"/>
            <w:r w:rsidR="00D215DB">
              <w:t>MixE</w:t>
            </w:r>
            <w:proofErr w:type="spellEnd"/>
            <w:r w:rsidR="00D215DB">
              <w:t xml:space="preserve">)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0D20DF93" w:rsidR="0000618C" w:rsidRDefault="0000618C" w:rsidP="0054576C">
      <w:pPr>
        <w:spacing w:line="360" w:lineRule="auto"/>
      </w:pPr>
      <w:r>
        <w:lastRenderedPageBreak/>
        <w:t xml:space="preserve">Despite having less total weeds, both </w:t>
      </w:r>
      <w:r w:rsidR="005515FA">
        <w:t>NT</w:t>
      </w:r>
      <w:r>
        <w:t xml:space="preserve"> and </w:t>
      </w:r>
      <w:r w:rsidR="003C4420">
        <w:t>surface tillage</w:t>
      </w:r>
      <w:r>
        <w:t xml:space="preserve"> had significantly increased numbers of perennial weeds compared to inversion tillage. The perennial weeds were mainly CIRAR (82%, versus 18% EQUAR). Averaged over </w:t>
      </w:r>
      <w:r w:rsidR="005515FA">
        <w:t>NT</w:t>
      </w:r>
      <w:r>
        <w:t xml:space="preserve"> and </w:t>
      </w:r>
      <w:r w:rsidR="003C4420">
        <w:t>surface</w:t>
      </w:r>
      <w:r>
        <w:t xml:space="preserve"> treatments, the number of perennial weeds in the </w:t>
      </w:r>
      <w:proofErr w:type="spellStart"/>
      <w:r>
        <w:t>MixE</w:t>
      </w:r>
      <w:proofErr w:type="spellEnd"/>
      <w:r>
        <w:t xml:space="preserve"> was 11 times higher (SE:6; p&lt;0.001) compared to the </w:t>
      </w:r>
      <w:proofErr w:type="spellStart"/>
      <w:r>
        <w:t>the</w:t>
      </w:r>
      <w:proofErr w:type="spellEnd"/>
      <w:r>
        <w:t xml:space="preserve"> </w:t>
      </w:r>
      <w:proofErr w:type="spellStart"/>
      <w:r>
        <w:t>NoCC</w:t>
      </w:r>
      <w:proofErr w:type="spellEnd"/>
      <w:r>
        <w:t xml:space="preserve"> treatment, and 2.6-8.6 times higher than the other cover crop treatments; these effects were erased </w:t>
      </w:r>
      <w:r w:rsidR="003B1029">
        <w:t>with inversion tillage</w:t>
      </w:r>
      <w:r>
        <w:t xml:space="preserve">. The </w:t>
      </w:r>
      <w:proofErr w:type="spellStart"/>
      <w:r>
        <w:t>MixM</w:t>
      </w:r>
      <w:proofErr w:type="spellEnd"/>
      <w:r>
        <w:t xml:space="preserve"> had a borderline significant increase in perennial weeds compared to the </w:t>
      </w:r>
      <w:proofErr w:type="spellStart"/>
      <w:r>
        <w:t>NoCC</w:t>
      </w:r>
      <w:proofErr w:type="spellEnd"/>
      <w:r>
        <w:t xml:space="preserve"> </w:t>
      </w:r>
      <w:r w:rsidR="00C20C1A">
        <w:t xml:space="preserve">in the </w:t>
      </w:r>
      <w:r w:rsidR="005515FA">
        <w:t>NT</w:t>
      </w:r>
      <w:r w:rsidR="00C20C1A">
        <w:t xml:space="preserve"> system </w:t>
      </w:r>
      <w:r>
        <w:t xml:space="preserve">(p=0.05), but all other treatments were not significantly different from the </w:t>
      </w:r>
      <w:proofErr w:type="spellStart"/>
      <w:r>
        <w:t>NoCC</w:t>
      </w:r>
      <w:proofErr w:type="spellEnd"/>
      <w:r>
        <w:t xml:space="preserve">.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(see supporting information)</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D8D0990"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 </w:t>
      </w:r>
      <w:r w:rsidR="00765D21">
        <w:t>In all systems</w:t>
      </w:r>
      <w:r>
        <w:t xml:space="preserve"> and years</w:t>
      </w:r>
      <w:r w:rsidR="00765D21">
        <w:t xml:space="preserve">, pesticide loads were lowest in the </w:t>
      </w:r>
      <w:proofErr w:type="spellStart"/>
      <w:r w:rsidR="00765D21">
        <w:t>MixE</w:t>
      </w:r>
      <w:proofErr w:type="spellEnd"/>
      <w:r w:rsidR="00765D21">
        <w:t xml:space="preserve"> treatments</w:t>
      </w:r>
      <w:r w:rsidR="00C70707">
        <w:t xml:space="preserve"> compared to the other cover crop treatments (</w:t>
      </w:r>
      <w:r w:rsidR="00737D7A">
        <w:t>supporting information</w:t>
      </w:r>
      <w:r w:rsidR="00765D21">
        <w:t xml:space="preserve">). </w:t>
      </w:r>
    </w:p>
    <w:p w14:paraId="28CC9E30" w14:textId="29B33CCF" w:rsidR="007348E9" w:rsidRPr="007348E9" w:rsidRDefault="007348E9" w:rsidP="0054576C">
      <w:pPr>
        <w:spacing w:line="360" w:lineRule="auto"/>
        <w:rPr>
          <w:b/>
          <w:bCs/>
          <w:i/>
          <w:iCs/>
        </w:rPr>
      </w:pPr>
      <w:r w:rsidRPr="007348E9">
        <w:rPr>
          <w:b/>
          <w:bCs/>
          <w:i/>
          <w:iCs/>
        </w:rPr>
        <w:t>3.4 Multi-criteria summary</w:t>
      </w:r>
    </w:p>
    <w:p w14:paraId="7B060C0D" w14:textId="5F5F44ED" w:rsidR="007348E9" w:rsidRDefault="00A80E50" w:rsidP="0054576C">
      <w:pPr>
        <w:spacing w:line="360" w:lineRule="auto"/>
      </w:pPr>
      <w:r>
        <w:t>The system with the highest overall value (assuming equal weighting for all metrics) was the mid-season planted radish (</w:t>
      </w:r>
      <w:proofErr w:type="spellStart"/>
      <w:r>
        <w:t>RadM</w:t>
      </w:r>
      <w:proofErr w:type="spellEnd"/>
      <w:r>
        <w:t xml:space="preserve">) implemented in a </w:t>
      </w:r>
      <w:r w:rsidR="005515FA">
        <w:t>NT</w:t>
      </w:r>
      <w:r>
        <w:t xml:space="preserve"> system with retained residue (</w:t>
      </w:r>
      <w:r w:rsidRPr="00A80E50">
        <w:rPr>
          <w:b/>
          <w:bCs/>
        </w:rPr>
        <w:t>Figure 5</w:t>
      </w:r>
      <w:r>
        <w:t>), while the system with the lowest overall value was the mid-season planted mixture (</w:t>
      </w:r>
      <w:proofErr w:type="spellStart"/>
      <w:r>
        <w:t>MixM</w:t>
      </w:r>
      <w:proofErr w:type="spellEnd"/>
      <w:r>
        <w:t xml:space="preserve">) implemented in a </w:t>
      </w:r>
      <w:r w:rsidR="005515FA">
        <w:t>NT</w:t>
      </w:r>
      <w:r>
        <w:t xml:space="preserve"> system with residue removal. </w:t>
      </w:r>
      <w:r w:rsidR="003C4420">
        <w:t>Averaged a</w:t>
      </w:r>
      <w:r>
        <w:t xml:space="preserve">cross tillage and residue management systems, the </w:t>
      </w:r>
      <w:proofErr w:type="spellStart"/>
      <w:r>
        <w:t>RadM</w:t>
      </w:r>
      <w:proofErr w:type="spellEnd"/>
      <w:r>
        <w:t xml:space="preserve"> was the best performing cover crop treatment, and the </w:t>
      </w:r>
      <w:proofErr w:type="spellStart"/>
      <w:r>
        <w:t>MixM</w:t>
      </w:r>
      <w:proofErr w:type="spellEnd"/>
      <w:r>
        <w:t xml:space="preserve"> the worst.</w:t>
      </w:r>
      <w:r w:rsidR="00F61077">
        <w:t xml:space="preserve"> The early-planted mixture (</w:t>
      </w:r>
      <w:proofErr w:type="spellStart"/>
      <w:r w:rsidR="00F61077">
        <w:t>MixE</w:t>
      </w:r>
      <w:proofErr w:type="spellEnd"/>
      <w:r w:rsidR="00F61077">
        <w:t xml:space="preserve">) performed well in the inversion tillage system, but poorly in the other tillage systems. The impact of residue management on the total value was marginal in the inversion tillage system, but residue retention in the </w:t>
      </w:r>
      <w:r w:rsidR="003C4420">
        <w:t>surface</w:t>
      </w:r>
      <w:r w:rsidR="00F508EF">
        <w:t xml:space="preserve"> and </w:t>
      </w:r>
      <w:r w:rsidR="005515FA">
        <w:t>NT</w:t>
      </w:r>
      <w:r w:rsidR="00F508EF">
        <w:t xml:space="preserve">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lastRenderedPageBreak/>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079306A2"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w:t>
            </w:r>
            <w:r w:rsidR="008A7792">
              <w:t>residue retained (res+) or removed (res-))</w:t>
            </w:r>
            <w:r w:rsidR="00D92540">
              <w:t xml:space="preserve">.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45B6BDE0" w:rsidR="005E150B" w:rsidRDefault="000347C5" w:rsidP="00045088">
      <w:pPr>
        <w:spacing w:line="360" w:lineRule="auto"/>
      </w:pPr>
      <w:r w:rsidRPr="00A75203">
        <w:lastRenderedPageBreak/>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57755B73" w14:textId="77777777" w:rsidR="00EF786B" w:rsidRDefault="00EF786B" w:rsidP="00EF786B">
      <w:pPr>
        <w:spacing w:line="360" w:lineRule="auto"/>
      </w:pPr>
      <w:r>
        <w:t xml:space="preserve">Our results suggest radish cover crops, especially when planted mid-season, are a robust cover cropping system that performed well in the majority of performance metrics across tillage systems, straw managements, and weather years in a temperate oceanic climate </w:t>
      </w:r>
      <w:r>
        <w:fldChar w:fldCharType="begin"/>
      </w:r>
      <w:r>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fldChar w:fldCharType="separate"/>
      </w:r>
      <w:r w:rsidRPr="0098059C">
        <w:t>(Peel et al., 2007)</w:t>
      </w:r>
      <w:r>
        <w:fldChar w:fldCharType="end"/>
      </w:r>
      <w:r>
        <w:t xml:space="preserve">. Other temperate areas in Europe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In Northern latitudes where available heat units reduce quickly following August cash crop harvests, species that establish and grow quickly such as radish likely provide more reliable performance compared to slower growing grass and clover species planted mid</w:t>
      </w:r>
      <w:r>
        <w:rPr>
          <w:lang w:val="en-US"/>
        </w:rPr>
        <w:t>-season</w:t>
      </w:r>
      <w:r>
        <w:t xml:space="preserve">. Early planted mixes relied on favourable establishment conditions (Figure 2), but even in a well-performing year they did not produce as much biomass or soil coverage as the radish cover crop treatments. The competition posed early in the season by spring barley and spring oats may have suppressed the cover crop mixture growth, </w:t>
      </w:r>
      <w:commentRangeStart w:id="5"/>
      <w:r>
        <w:t>as both crops are valued for competitiveness</w:t>
      </w:r>
      <w:commentRangeEnd w:id="5"/>
      <w:r>
        <w:rPr>
          <w:rStyle w:val="CommentReference"/>
        </w:rPr>
        <w:commentReference w:id="5"/>
      </w:r>
      <w:r>
        <w:t xml:space="preserve"> </w:t>
      </w:r>
      <w:r>
        <w:fldChar w:fldCharType="begin"/>
      </w:r>
      <w:r>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fldChar w:fldCharType="separate"/>
      </w:r>
      <w:r w:rsidRPr="00E744AB">
        <w:t>(Pratt et al., 2023)</w:t>
      </w:r>
      <w:r>
        <w:fldChar w:fldCharType="end"/>
      </w:r>
      <w:r>
        <w:t xml:space="preserve">         </w:t>
      </w:r>
    </w:p>
    <w:p w14:paraId="22AE6594" w14:textId="5A0C6570" w:rsidR="00EF786B" w:rsidRPr="00602609" w:rsidRDefault="00EF786B" w:rsidP="00EF786B">
      <w:pPr>
        <w:spacing w:line="360" w:lineRule="auto"/>
        <w:rPr>
          <w:lang w:val="da-DK"/>
        </w:rPr>
      </w:pPr>
      <w:r>
        <w:t xml:space="preserve"> In our study the cover crop mixtures performed poorly in the majority of performance metrics employed. The mixtures’ biomass production was not resilient against weather variation, and varied strongly between management systems. This adds to a growing body of research suggesting the use of cover crop mixes must be carefully and thoughtfully implemented, and the goals for the use of the mixes must be clearly articulated, as desirable outcomes are not guaranteed through diversity alone </w:t>
      </w:r>
      <w:r>
        <w:fldChar w:fldCharType="begin"/>
      </w:r>
      <w:r>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fldChar w:fldCharType="separate"/>
      </w:r>
      <w:r w:rsidRPr="002F3039">
        <w:rPr>
          <w:lang w:val="da-DK"/>
        </w:rPr>
        <w:t>(Florence &amp; McGuire, 2020; MacLaren et al., 2019; McKenzie-Gopsill et al., 2022; R. G. Smith et al., 2020)</w:t>
      </w:r>
      <w:r>
        <w:fldChar w:fldCharType="end"/>
      </w:r>
      <w:r w:rsidRPr="00602609">
        <w:rPr>
          <w:lang w:val="da-DK"/>
        </w:rPr>
        <w:t xml:space="preserve">.   </w:t>
      </w:r>
    </w:p>
    <w:p w14:paraId="7CDFBBC3" w14:textId="03880C20" w:rsidR="00EF786B" w:rsidRDefault="00EF786B" w:rsidP="00EF786B">
      <w:pPr>
        <w:spacing w:line="360" w:lineRule="auto"/>
      </w:pPr>
      <w:r>
        <w:t xml:space="preserve">Of the management practices investigated, straw management (retention or removal) had the weakest impacts on the outcomes evaluated in this study. Particularly for small grains, residue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(Lacroix et al., 2024; Shi et al., 2026)</w:t>
      </w:r>
      <w:r>
        <w:fldChar w:fldCharType="end"/>
      </w:r>
      <w:r>
        <w:t xml:space="preserve"> and yields </w:t>
      </w:r>
      <w:r>
        <w:fldChar w:fldCharType="begin"/>
      </w:r>
      <w:r>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ONE","language":"en","note":"publisher: Public Library of Science","page":"e0231740","source":"PLoS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Limited","note":"publisher: Nature Publishing Group","page":"365-368","source":"www.nature.com","title":"Productivity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Moreover, these weak effects could be due to the incomplete removal </w:t>
      </w:r>
      <w:r>
        <w:lastRenderedPageBreak/>
        <w:t>of straw using a two-pass system wherein the straw is removed after grain has been harvested, resulting in around 60% of the straw being removed.</w:t>
      </w:r>
    </w:p>
    <w:p w14:paraId="1B3DD6DD" w14:textId="2E3324C0" w:rsidR="00EF786B" w:rsidRPr="00EF786B" w:rsidRDefault="00EF786B" w:rsidP="00045088">
      <w:pPr>
        <w:spacing w:line="360" w:lineRule="auto"/>
      </w:pPr>
    </w:p>
    <w:p w14:paraId="2B7D00A7" w14:textId="240CB9CA" w:rsidR="0053182E" w:rsidRPr="00A52678" w:rsidRDefault="005E150B" w:rsidP="00045088">
      <w:pPr>
        <w:spacing w:line="360" w:lineRule="auto"/>
        <w:rPr>
          <w:b/>
          <w:bCs/>
          <w:i/>
          <w:iCs/>
        </w:rPr>
      </w:pPr>
      <w:r w:rsidRPr="00A52678">
        <w:rPr>
          <w:b/>
          <w:bCs/>
          <w:i/>
          <w:iCs/>
        </w:rPr>
        <w:t>4.</w:t>
      </w:r>
      <w:r w:rsidR="00EF786B">
        <w:rPr>
          <w:b/>
          <w:bCs/>
          <w:i/>
          <w:iCs/>
        </w:rPr>
        <w:t>3</w:t>
      </w:r>
      <w:r w:rsidRPr="00A52678">
        <w:rPr>
          <w:b/>
          <w:bCs/>
          <w:i/>
          <w:iCs/>
        </w:rPr>
        <w:t xml:space="preserve"> Interactions between management practices</w:t>
      </w:r>
    </w:p>
    <w:p w14:paraId="4A8A0542" w14:textId="61D5E5F4" w:rsidR="00EF786B" w:rsidRDefault="00EF786B" w:rsidP="00EF786B">
      <w:pPr>
        <w:spacing w:line="360" w:lineRule="auto"/>
      </w:pPr>
      <w:r>
        <w:t>While year had a strong impact on all outcomes in this study, it interacted with management practices mainly by amplifying or dampening effects, rather than inducing cross-over interactions. A notable exception is the performance of the early-planted cover crop mixture (</w:t>
      </w:r>
      <w:proofErr w:type="spellStart"/>
      <w:r>
        <w:t>MixE</w:t>
      </w:r>
      <w:proofErr w:type="spellEnd"/>
      <w:r>
        <w:t xml:space="preserve">) – in one year the resulting fall biomass contained very little contribution from the planted cover crop, while in another year it contributed over half of the total fall biomass (Figure 2). However, in both cases the absolute amount of cover crop biomass produced was still low. </w:t>
      </w:r>
      <w:r w:rsidR="003324BB">
        <w:t xml:space="preserve">The </w:t>
      </w:r>
      <w:proofErr w:type="spellStart"/>
      <w:r w:rsidR="003324BB">
        <w:t>MixE</w:t>
      </w:r>
      <w:proofErr w:type="spellEnd"/>
      <w:r w:rsidR="003324BB">
        <w:t xml:space="preserve"> also interacted strongly with tillage system; the presence of the cover crop mixture early in the season prevented the use of herbicides effective against Canadian thistle, and in reduced tillage systems (NT, surface) this allowed the agronomically harmful perennial weed to establish, which impacted grain yields. The use of inversion tillage neutralized the weed legacies of the </w:t>
      </w:r>
      <w:proofErr w:type="spellStart"/>
      <w:r w:rsidR="003324BB">
        <w:t>MixE</w:t>
      </w:r>
      <w:proofErr w:type="spellEnd"/>
      <w:r w:rsidR="003324BB">
        <w:t xml:space="preserve">, and allowed for the reduction in pesticide toxicity (Figure 5). This reiterates the well-known </w:t>
      </w:r>
      <w:proofErr w:type="spellStart"/>
      <w:r w:rsidR="003324BB">
        <w:t>tradeoff</w:t>
      </w:r>
      <w:proofErr w:type="spellEnd"/>
      <w:r w:rsidR="003324BB">
        <w:t xml:space="preserve"> between herbicide use and tillage</w:t>
      </w:r>
    </w:p>
    <w:p w14:paraId="2BF89736" w14:textId="77777777" w:rsidR="00EF786B" w:rsidRDefault="00EF786B" w:rsidP="00EF786B">
      <w:pPr>
        <w:spacing w:line="360" w:lineRule="auto"/>
      </w:pPr>
      <w:r>
        <w:t>The tillage system also amplified differences between cover crop treatments, but in general did not change cover crop systems’ biomass and coverage rankings, and had only minor impacts on fall communities compared to the cover crop treatment.</w:t>
      </w:r>
    </w:p>
    <w:p w14:paraId="055086BC" w14:textId="77777777" w:rsidR="000347C5" w:rsidRPr="003324BB" w:rsidRDefault="000347C5" w:rsidP="00045088">
      <w:pPr>
        <w:spacing w:line="360" w:lineRule="auto"/>
        <w:rPr>
          <w:lang w:val="en-US"/>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1C2FA3D8"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rsidR="00FF7EEE">
        <w:fldChar w:fldCharType="begin"/>
      </w:r>
      <w:r w:rsidR="0066480E">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FF7EEE">
        <w:fldChar w:fldCharType="separate"/>
      </w:r>
      <w:r w:rsidR="0066480E" w:rsidRPr="0066480E">
        <w:t>(Elhakeem et al., 2023; Miranda-Vélez et al., 2026)</w:t>
      </w:r>
      <w:r w:rsidR="00FF7EEE">
        <w:fldChar w:fldCharType="end"/>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w:t>
      </w:r>
      <w:r w:rsidR="00022B75">
        <w:t xml:space="preserve">those </w:t>
      </w:r>
      <w:r w:rsidR="00022B75" w:rsidRPr="00022B75">
        <w:t>communities had lower evenness than the</w:t>
      </w:r>
      <w:r>
        <w:t xml:space="preserve"> radish treatments; the contributions of species to </w:t>
      </w:r>
      <w:r>
        <w:lastRenderedPageBreak/>
        <w:t xml:space="preserve">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7B30B69C" w:rsidR="00AE3AE5" w:rsidRPr="00045088" w:rsidRDefault="00FA1677" w:rsidP="00045088">
      <w:pPr>
        <w:spacing w:line="360" w:lineRule="auto"/>
      </w:pPr>
      <w:r w:rsidRPr="006F4E10">
        <w:t>Through multicriteria analysis, we were able to highlight systems with good performance, while identifying areas for improvement</w:t>
      </w:r>
      <w:r w:rsidR="006F4E10" w:rsidRPr="006F4E10">
        <w:t xml:space="preserve">. </w:t>
      </w:r>
      <w:r w:rsidR="00AE3AE5" w:rsidRPr="006F4E10">
        <w:t>In this study we gave equal weight to each category – in reality these weights would differ according to farmer values and priorities, as well as policy and financial contexts. Utilizing different weightings to represent these different contexts could help identify</w:t>
      </w:r>
      <w:r w:rsidRPr="006F4E10">
        <w:t xml:space="preserve"> systems best suited to certain farm ideotypes, or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w:t>
      </w:r>
      <w:r w:rsidR="00170EC0">
        <w:t xml:space="preserve"> </w:t>
      </w:r>
      <w:r w:rsidR="00170EC0">
        <w:fldChar w:fldCharType="begin"/>
      </w:r>
      <w:r w:rsidR="00170EC0">
        <w:instrText xml:space="preserve"> ADDIN ZOTERO_ITEM CSL_CITATION {"citationID":"Es9420UU","properties":{"formattedCitation":"(Xiao et al., 2022)","plainCitation":"(Xiao et al., 2022)","noteIndex":0},"citationItems":[{"id":2433,"uris":["http://zotero.org/users/3599437/items/QD7PSKER"],"itemData":{"id":2433,"type":"article-journal","abstract":"Process-based agricultural system models are a major tool for assessing climate-agriculture-management interactions. However, their application across large scales is limited by computational cost, model uncertainty, and data availability, hindering policy-making for sustainable agricultural production at the scale meaningful for land management by farmers. Using the Agricultural Production System sIMulator (APSIM) as an example model, the APSIM model was run for 101 years from 1980 to 2080 in a typical cropping region (i.e., the Huang-Huai-Hai plain) of China. Then, machine learning (ML)-based models were trained to emulate the performance of the APSIM model and used to map crop production and soil carbon (which is a key indicator of soil health and quality) dynamics under a great number of nitrogen and water management scenarios. We found that ML-based emulators can accurately and quickly reproduce APSIM predictions of crop yield and soil carbon dynamics across the region under different spatial resolutions, and capture main processes driving APSIM predictions with much less input data. In addition, the emulators can be easily and quickly applied to identify optimal nitrogen management to achieve yield potential and sequester soil carbon across the region. The approach can be used for modelling other complex systems and amplifying the usage of agricultural system models for guiding agricultural management strategies and policy-making to address global environmental challenges from agriculture intensification.","container-title":"Environmental Research Letters","DOI":"10.1088/1748-9326/ac9c71","ISSN":"1748-9326","issue":"11","journalAbbreviation":"Environ. Res. Lett.","language":"en","note":"publisher: IOP Publishing","page":"114027","source":"Institute of Physics","title":"Coupling agricultural system models with machine learning to facilitate regional predictions of management practices and crop production","volume":"17","author":[{"family":"Xiao","given":"Liujun"},{"family":"Wang","given":"Guocheng"},{"family":"Zhou","given":"Hangxin"},{"family":"Jin","given":"Xiao"},{"family":"Luo","given":"Zhongkui"}],"issued":{"date-parts":[["2022",11]]}}}],"schema":"https://github.com/citation-style-language/schema/raw/master/csl-citation.json"} </w:instrText>
      </w:r>
      <w:r w:rsidR="00170EC0">
        <w:fldChar w:fldCharType="separate"/>
      </w:r>
      <w:r w:rsidR="00170EC0" w:rsidRPr="00170EC0">
        <w:t>(Xiao et al., 2022)</w:t>
      </w:r>
      <w:r w:rsidR="00170EC0">
        <w:fldChar w:fldCharType="end"/>
      </w:r>
      <w:r w:rsidRPr="006F4E10">
        <w:t xml:space="preserve">.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6"/>
      <w:r w:rsidRPr="00045088">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6"/>
      <w:r w:rsidR="00602609" w:rsidRPr="00045088">
        <w:rPr>
          <w:rStyle w:val="CommentReference"/>
          <w:sz w:val="24"/>
          <w:szCs w:val="24"/>
        </w:rPr>
        <w:commentReference w:id="6"/>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2AE2AB40" w14:textId="77777777" w:rsidR="00E744AB" w:rsidRDefault="00602609" w:rsidP="00E744AB">
      <w:pPr>
        <w:pStyle w:val="Bibliography"/>
      </w:pPr>
      <w:r>
        <w:rPr>
          <w:b/>
          <w:bCs/>
        </w:rPr>
        <w:lastRenderedPageBreak/>
        <w:fldChar w:fldCharType="begin"/>
      </w:r>
      <w:r w:rsidR="00D276E3">
        <w:rPr>
          <w:b/>
          <w:bCs/>
        </w:rPr>
        <w:instrText xml:space="preserve"> ADDIN ZOTERO_BIBL {"uncited":[],"omitted":[],"custom":[]} CSL_BIBLIOGRAPHY </w:instrText>
      </w:r>
      <w:r>
        <w:rPr>
          <w:b/>
          <w:bCs/>
        </w:rPr>
        <w:fldChar w:fldCharType="separate"/>
      </w:r>
      <w:r w:rsidR="00E744AB">
        <w:t xml:space="preserve">Adeux, G., Cordeau, S., Antichi, D., Carlesi, S., Mazzoncini, M., Munier-Jolain, N., &amp; Bàrberi, P. (2021). Cover crops promote crop productivity but do not enhance weed management in tillage-based cropping systems. </w:t>
      </w:r>
      <w:r w:rsidR="00E744AB">
        <w:rPr>
          <w:i/>
          <w:iCs/>
        </w:rPr>
        <w:t>European Journal of Agronomy</w:t>
      </w:r>
      <w:r w:rsidR="00E744AB">
        <w:t xml:space="preserve">, </w:t>
      </w:r>
      <w:r w:rsidR="00E744AB">
        <w:rPr>
          <w:i/>
          <w:iCs/>
        </w:rPr>
        <w:t>123</w:t>
      </w:r>
      <w:r w:rsidR="00E744AB">
        <w:t>, 126221. https://doi.org/10.1016/j.eja.2020.126221</w:t>
      </w:r>
    </w:p>
    <w:p w14:paraId="54D0933C" w14:textId="77777777" w:rsidR="00E744AB" w:rsidRDefault="00E744AB" w:rsidP="00E744AB">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60AD4E98" w14:textId="77777777" w:rsidR="00E744AB" w:rsidRDefault="00E744AB" w:rsidP="00E744AB">
      <w:pPr>
        <w:pStyle w:val="Bibliography"/>
      </w:pPr>
      <w:r>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3AD0956" w14:textId="77777777" w:rsidR="00E744AB" w:rsidRDefault="00E744AB" w:rsidP="00E744AB">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04C2C91" w14:textId="77777777" w:rsidR="00E744AB" w:rsidRDefault="00E744AB" w:rsidP="00E744AB">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15568820" w14:textId="77777777" w:rsidR="00E744AB" w:rsidRDefault="00E744AB" w:rsidP="00E744AB">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3B0F81C" w14:textId="77777777" w:rsidR="00E744AB" w:rsidRDefault="00E744AB" w:rsidP="00E744AB">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272B24C3" w14:textId="77777777" w:rsidR="00E744AB" w:rsidRDefault="00E744AB" w:rsidP="00E744AB">
      <w:pPr>
        <w:pStyle w:val="Bibliography"/>
      </w:pPr>
      <w:r>
        <w:lastRenderedPageBreak/>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D2E1778" w14:textId="77777777" w:rsidR="00E744AB" w:rsidRDefault="00E744AB" w:rsidP="00E744AB">
      <w:pPr>
        <w:pStyle w:val="Bibliography"/>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C472D23" w14:textId="77777777" w:rsidR="00E744AB" w:rsidRDefault="00E744AB" w:rsidP="00E744AB">
      <w:pPr>
        <w:pStyle w:val="Bibliography"/>
      </w:pPr>
      <w:r>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419B69B0" w14:textId="77777777" w:rsidR="00E744AB" w:rsidRDefault="00E744AB" w:rsidP="00E744AB">
      <w:pPr>
        <w:pStyle w:val="Bibliography"/>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023253D7" w14:textId="77777777" w:rsidR="00E744AB" w:rsidRDefault="00E744AB" w:rsidP="00E744AB">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5FC71CD8" w14:textId="77777777" w:rsidR="00E744AB" w:rsidRPr="00E744AB" w:rsidRDefault="00E744AB" w:rsidP="00E744AB">
      <w:pPr>
        <w:pStyle w:val="Bibliography"/>
        <w:rPr>
          <w:lang w:val="da-DK"/>
        </w:rPr>
      </w:pPr>
      <w:r>
        <w:t xml:space="preserve">Cusser, S., Bahlai, C., Swinton, S. M., Robertson, G. P., &amp; Haddad, N. M. (2020). Long-term research avoids spurious and misleading trends in sustainability attributes of no-till. </w:t>
      </w:r>
      <w:r w:rsidRPr="00E744AB">
        <w:rPr>
          <w:i/>
          <w:iCs/>
          <w:lang w:val="da-DK"/>
        </w:rPr>
        <w:t>Global Change Biology</w:t>
      </w:r>
      <w:r w:rsidRPr="00E744AB">
        <w:rPr>
          <w:lang w:val="da-DK"/>
        </w:rPr>
        <w:t xml:space="preserve">, </w:t>
      </w:r>
      <w:r w:rsidRPr="00E744AB">
        <w:rPr>
          <w:i/>
          <w:iCs/>
          <w:lang w:val="da-DK"/>
        </w:rPr>
        <w:t>26</w:t>
      </w:r>
      <w:r w:rsidRPr="00E744AB">
        <w:rPr>
          <w:lang w:val="da-DK"/>
        </w:rPr>
        <w:t>(6), 3715–3725. https://doi.org/10.1111/gcb.15080</w:t>
      </w:r>
    </w:p>
    <w:p w14:paraId="74AA7E15" w14:textId="77777777" w:rsidR="00E744AB" w:rsidRDefault="00E744AB" w:rsidP="00E744AB">
      <w:pPr>
        <w:pStyle w:val="Bibliography"/>
      </w:pPr>
      <w:r w:rsidRPr="00E744AB">
        <w:rPr>
          <w:lang w:val="da-DK"/>
        </w:rPr>
        <w:lastRenderedPageBreak/>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4BB3E6E3" w14:textId="77777777" w:rsidR="00E744AB" w:rsidRDefault="00E744AB" w:rsidP="00E744AB">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4FAD64A9" w14:textId="77777777" w:rsidR="00E744AB" w:rsidRDefault="00E744AB" w:rsidP="00E744AB">
      <w:pPr>
        <w:pStyle w:val="Bibliography"/>
      </w:pPr>
      <w:r>
        <w:t xml:space="preserve">DMI. (2025). </w:t>
      </w:r>
      <w:r>
        <w:rPr>
          <w:i/>
          <w:iCs/>
        </w:rPr>
        <w:t>Denmark Meteorological Institute Open Data</w:t>
      </w:r>
      <w:r>
        <w:t>. https://www.dmi.dk/friedata/dokumentation/data</w:t>
      </w:r>
    </w:p>
    <w:p w14:paraId="49FB8B33" w14:textId="77777777" w:rsidR="00E744AB" w:rsidRDefault="00E744AB" w:rsidP="00E744AB">
      <w:pPr>
        <w:pStyle w:val="Bibliography"/>
      </w:pPr>
      <w:r w:rsidRPr="00E744AB">
        <w:rPr>
          <w:lang w:val="da-DK"/>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5217FB45" w14:textId="77777777" w:rsidR="00E744AB" w:rsidRDefault="00E744AB" w:rsidP="00E744AB">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7D0F5470" w14:textId="77777777" w:rsidR="00E744AB" w:rsidRDefault="00E744AB" w:rsidP="00E744AB">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0274CBD" w14:textId="77777777" w:rsidR="00E744AB" w:rsidRDefault="00E744AB" w:rsidP="00E744AB">
      <w:pPr>
        <w:pStyle w:val="Bibliography"/>
      </w:pPr>
      <w:r>
        <w:t xml:space="preserve">FAO. (2023). </w:t>
      </w:r>
      <w:r>
        <w:rPr>
          <w:i/>
          <w:iCs/>
        </w:rPr>
        <w:t>Crop and Livestock Products</w:t>
      </w:r>
      <w:r>
        <w:t xml:space="preserve"> [Dataset]. Food and Agriculture Organization of the United Nations. https://www.fao.org/faostat/en/#data/QCL</w:t>
      </w:r>
    </w:p>
    <w:p w14:paraId="0EB7D8D6" w14:textId="77777777" w:rsidR="00E744AB" w:rsidRDefault="00E744AB" w:rsidP="00E744AB">
      <w:pPr>
        <w:pStyle w:val="Bibliography"/>
      </w:pPr>
      <w:r>
        <w:lastRenderedPageBreak/>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3E064BFB" w14:textId="77777777" w:rsidR="00E744AB" w:rsidRDefault="00E744AB" w:rsidP="00E744AB">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129DA58B" w14:textId="77777777" w:rsidR="00E744AB" w:rsidRDefault="00E744AB" w:rsidP="00E744AB">
      <w:pPr>
        <w:pStyle w:val="Bibliography"/>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4E4724E" w14:textId="77777777" w:rsidR="00E744AB" w:rsidRDefault="00E744AB" w:rsidP="00E744AB">
      <w:pPr>
        <w:pStyle w:val="Bibliography"/>
      </w:pPr>
      <w:r>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0B01E5A4" w14:textId="77777777" w:rsidR="00E744AB" w:rsidRDefault="00E744AB" w:rsidP="00E744AB">
      <w:pPr>
        <w:pStyle w:val="Bibliography"/>
      </w:pPr>
      <w:r w:rsidRPr="00E744AB">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62D38D1B" w14:textId="77777777" w:rsidR="00E744AB" w:rsidRDefault="00E744AB" w:rsidP="00E744AB">
      <w:pPr>
        <w:pStyle w:val="Bibliography"/>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68D93E6A" w14:textId="77777777" w:rsidR="00E744AB" w:rsidRDefault="00E744AB" w:rsidP="00E744AB">
      <w:pPr>
        <w:pStyle w:val="Bibliography"/>
      </w:pPr>
      <w:r>
        <w:lastRenderedPageBreak/>
        <w:t xml:space="preserve">Hothorn, T., Bretz, F., &amp; Westfall, P. (2002). </w:t>
      </w:r>
      <w:r>
        <w:rPr>
          <w:i/>
          <w:iCs/>
        </w:rPr>
        <w:t>multcomp: Simultaneous Inference in General Parametric Models</w:t>
      </w:r>
      <w:r>
        <w:t xml:space="preserve"> (p. 1.4-30) [Dataset]. https://doi.org/10.32614/CRAN.package.multcomp</w:t>
      </w:r>
    </w:p>
    <w:p w14:paraId="713C6124" w14:textId="77777777" w:rsidR="00E744AB" w:rsidRDefault="00E744AB" w:rsidP="00E744AB">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34678CDA" w14:textId="77777777" w:rsidR="00E744AB" w:rsidRDefault="00E744AB" w:rsidP="00E744AB">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3935AE5" w14:textId="77777777" w:rsidR="00E744AB" w:rsidRDefault="00E744AB" w:rsidP="00E744AB">
      <w:pPr>
        <w:pStyle w:val="Bibliography"/>
      </w:pPr>
      <w:r w:rsidRPr="00E744AB">
        <w:rPr>
          <w:lang w:val="da-DK"/>
        </w:rPr>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4712B28C" w14:textId="77777777" w:rsidR="00E744AB" w:rsidRDefault="00E744AB" w:rsidP="00E744AB">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35876E8" w14:textId="77777777" w:rsidR="00E744AB" w:rsidRDefault="00E744AB" w:rsidP="00E744AB">
      <w:pPr>
        <w:pStyle w:val="Bibliography"/>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63D67826" w14:textId="77777777" w:rsidR="00E744AB" w:rsidRDefault="00E744AB" w:rsidP="00E744AB">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5CC29CA" w14:textId="77777777" w:rsidR="00E744AB" w:rsidRDefault="00E744AB" w:rsidP="00E744AB">
      <w:pPr>
        <w:pStyle w:val="Bibliography"/>
      </w:pPr>
      <w:r>
        <w:lastRenderedPageBreak/>
        <w:t xml:space="preserve">Lenth, R. V. (2024). </w:t>
      </w:r>
      <w:r>
        <w:rPr>
          <w:i/>
          <w:iCs/>
        </w:rPr>
        <w:t>emmeans: Estimated Marginal Means, aka Least-Squares Means</w:t>
      </w:r>
      <w:r>
        <w:t>. https://CRAN.R-project.org/package=emmeans</w:t>
      </w:r>
    </w:p>
    <w:p w14:paraId="746BF801" w14:textId="77777777" w:rsidR="00E744AB" w:rsidRDefault="00E744AB" w:rsidP="00E744AB">
      <w:pPr>
        <w:pStyle w:val="Bibliography"/>
      </w:pPr>
      <w:r w:rsidRPr="00E744AB">
        <w:rPr>
          <w:lang w:val="da-DK"/>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6D164575" w14:textId="77777777" w:rsidR="00E744AB" w:rsidRDefault="00E744AB" w:rsidP="00E744AB">
      <w:pPr>
        <w:pStyle w:val="Bibliography"/>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0A738687" w14:textId="77777777" w:rsidR="00E744AB" w:rsidRDefault="00E744AB" w:rsidP="00E744AB">
      <w:pPr>
        <w:pStyle w:val="Bibliography"/>
      </w:pPr>
      <w:r>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0CFCA79D" w14:textId="77777777" w:rsidR="00E744AB" w:rsidRDefault="00E744AB" w:rsidP="00E744AB">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53B6D8D9" w14:textId="77777777" w:rsidR="00E744AB" w:rsidRDefault="00E744AB" w:rsidP="00E744AB">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28A9DA1F" w14:textId="77777777" w:rsidR="00E744AB" w:rsidRDefault="00E744AB" w:rsidP="00E744AB">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17219036" w14:textId="77777777" w:rsidR="00E744AB" w:rsidRDefault="00E744AB" w:rsidP="00E744AB">
      <w:pPr>
        <w:pStyle w:val="Bibliography"/>
      </w:pPr>
      <w:r>
        <w:t xml:space="preserve">Melander, B., Holst, N., Jensen, P. K., Hansen, E. M., &amp; Olesen, J. E. (2008). Apera spica-venti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7DA61CE3" w14:textId="77777777" w:rsidR="00E744AB" w:rsidRDefault="00E744AB" w:rsidP="00E744AB">
      <w:pPr>
        <w:pStyle w:val="Bibliography"/>
      </w:pPr>
      <w:r>
        <w:lastRenderedPageBreak/>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68AF3649" w14:textId="77777777" w:rsidR="00E744AB" w:rsidRDefault="00E744AB" w:rsidP="00E744AB">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24C2783F" w14:textId="77777777" w:rsidR="00E744AB" w:rsidRDefault="00E744AB" w:rsidP="00E744AB">
      <w:pPr>
        <w:pStyle w:val="Bibliography"/>
      </w:pPr>
      <w:r>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538BC7AD" w14:textId="77777777" w:rsidR="00E744AB" w:rsidRDefault="00E744AB" w:rsidP="00E744AB">
      <w:pPr>
        <w:pStyle w:val="Bibliography"/>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347819EE" w14:textId="77777777" w:rsidR="00E744AB" w:rsidRDefault="00E744AB" w:rsidP="00E744AB">
      <w:pPr>
        <w:pStyle w:val="Bibliography"/>
      </w:pPr>
      <w:r>
        <w:t xml:space="preserve">Nause, N., Strassemeyer, J., Mahlein, A.-K., &amp; Stockfisch, N. (2021). Pesticide use in sugar beet cultivation in Germany and assessment of the associated environmental risks using the risk indicator SYNOPS-GIS. </w:t>
      </w:r>
      <w:r>
        <w:rPr>
          <w:i/>
          <w:iCs/>
        </w:rPr>
        <w:t>Pest Management Science</w:t>
      </w:r>
      <w:r>
        <w:t xml:space="preserve">, </w:t>
      </w:r>
      <w:r>
        <w:rPr>
          <w:i/>
          <w:iCs/>
        </w:rPr>
        <w:t>77</w:t>
      </w:r>
      <w:r>
        <w:t>(10), 4614–4626. https://doi.org/10.1002/ps.6501</w:t>
      </w:r>
    </w:p>
    <w:p w14:paraId="7E879061" w14:textId="77777777" w:rsidR="00E744AB" w:rsidRDefault="00E744AB" w:rsidP="00E744AB">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1BAE009" w14:textId="77777777" w:rsidR="00E744AB" w:rsidRDefault="00E744AB" w:rsidP="00E744AB">
      <w:pPr>
        <w:pStyle w:val="Bibliography"/>
      </w:pPr>
      <w:r>
        <w:lastRenderedPageBreak/>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69318A6A" w14:textId="77777777" w:rsidR="00E744AB" w:rsidRDefault="00E744AB" w:rsidP="00E744AB">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2C97F9D9" w14:textId="77777777" w:rsidR="00E744AB" w:rsidRDefault="00E744AB" w:rsidP="00E744AB">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5D58BE8A" w14:textId="77777777" w:rsidR="00E744AB" w:rsidRDefault="00E744AB" w:rsidP="00E744AB">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092A3A1" w14:textId="77777777" w:rsidR="00E744AB" w:rsidRDefault="00E744AB" w:rsidP="00E744AB">
      <w:pPr>
        <w:pStyle w:val="Bibliography"/>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049C15C2" w14:textId="77777777" w:rsidR="00E744AB" w:rsidRDefault="00E744AB" w:rsidP="00E744AB">
      <w:pPr>
        <w:pStyle w:val="Bibliography"/>
      </w:pPr>
      <w:r>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72FB64C7" w14:textId="77777777" w:rsidR="00E744AB" w:rsidRDefault="00E744AB" w:rsidP="00E744AB">
      <w:pPr>
        <w:pStyle w:val="Bibliography"/>
      </w:pPr>
      <w:r>
        <w:t xml:space="preserve">R Core Team. (2024). </w:t>
      </w:r>
      <w:r>
        <w:rPr>
          <w:i/>
          <w:iCs/>
        </w:rPr>
        <w:t>R: A Language and Environment for Statistical Computing</w:t>
      </w:r>
      <w:r>
        <w:t>. R Foundation for Statistical Computing. https://www.R-project.org/</w:t>
      </w:r>
    </w:p>
    <w:p w14:paraId="31561410" w14:textId="77777777" w:rsidR="00E744AB" w:rsidRDefault="00E744AB" w:rsidP="00E744AB">
      <w:pPr>
        <w:pStyle w:val="Bibliography"/>
      </w:pPr>
      <w:r>
        <w:lastRenderedPageBreak/>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4E4C87B2" w14:textId="77777777" w:rsidR="00E744AB" w:rsidRDefault="00E744AB" w:rsidP="00E744AB">
      <w:pPr>
        <w:pStyle w:val="Bibliography"/>
      </w:pPr>
      <w:r>
        <w:t xml:space="preserve">Ritchie, H., &amp; Roser, M. (2019). Half of the world’s habitable land is used for agriculture. </w:t>
      </w:r>
      <w:r>
        <w:rPr>
          <w:i/>
          <w:iCs/>
        </w:rPr>
        <w:t>Our World in Data</w:t>
      </w:r>
      <w:r>
        <w:t>.</w:t>
      </w:r>
    </w:p>
    <w:p w14:paraId="68FEA85B" w14:textId="77777777" w:rsidR="00E744AB" w:rsidRDefault="00E744AB" w:rsidP="00E744AB">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0C8D8C18" w14:textId="77777777" w:rsidR="00E744AB" w:rsidRDefault="00E744AB" w:rsidP="00E744AB">
      <w:pPr>
        <w:pStyle w:val="Bibliography"/>
      </w:pPr>
      <w:r>
        <w:t xml:space="preserve">Salonen, J., Andersson, L., Andreasen, C., &amp; Semb Torresen, K. (2008). </w:t>
      </w:r>
      <w:r>
        <w:rPr>
          <w:i/>
          <w:iCs/>
        </w:rPr>
        <w:t>Key perennial weeds in arable crops in the Nordic countries</w:t>
      </w:r>
      <w:r>
        <w:t>.</w:t>
      </w:r>
    </w:p>
    <w:p w14:paraId="2D4430D0" w14:textId="77777777" w:rsidR="00E744AB" w:rsidRDefault="00E744AB" w:rsidP="00E744AB">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2C1168F7" w14:textId="77777777" w:rsidR="00E744AB" w:rsidRDefault="00E744AB" w:rsidP="00E744AB">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32F4978F" w14:textId="77777777" w:rsidR="00E744AB" w:rsidRDefault="00E744AB" w:rsidP="00E744AB">
      <w:pPr>
        <w:pStyle w:val="Bibliography"/>
      </w:pPr>
      <w:r>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6C671BE4" w14:textId="77777777" w:rsidR="00E744AB" w:rsidRDefault="00E744AB" w:rsidP="00E744AB">
      <w:pPr>
        <w:pStyle w:val="Bibliography"/>
      </w:pPr>
      <w:r>
        <w:lastRenderedPageBreak/>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4AA5FCF4" w14:textId="77777777" w:rsidR="00E744AB" w:rsidRDefault="00E744AB" w:rsidP="00E744AB">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CE5F1AF" w14:textId="77777777" w:rsidR="00E744AB" w:rsidRDefault="00E744AB" w:rsidP="00E744AB">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7C75A6A1" w14:textId="77777777" w:rsidR="00E744AB" w:rsidRDefault="00E744AB" w:rsidP="00E744AB">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48866972" w14:textId="77777777" w:rsidR="00E744AB" w:rsidRPr="00E744AB" w:rsidRDefault="00E744AB" w:rsidP="00E744AB">
      <w:pPr>
        <w:pStyle w:val="Bibliography"/>
        <w:rPr>
          <w:lang w:val="da-DK"/>
        </w:rPr>
      </w:pPr>
      <w:r>
        <w:t xml:space="preserve">Smith, R. G., Warren, N. D., &amp; Cordeau, S. (2020). Are cover crop mixtures better at suppressing weeds than cover crop monocultures? </w:t>
      </w:r>
      <w:r w:rsidRPr="00E744AB">
        <w:rPr>
          <w:i/>
          <w:iCs/>
          <w:lang w:val="da-DK"/>
        </w:rPr>
        <w:t>Weed Science</w:t>
      </w:r>
      <w:r w:rsidRPr="00E744AB">
        <w:rPr>
          <w:lang w:val="da-DK"/>
        </w:rPr>
        <w:t xml:space="preserve">, </w:t>
      </w:r>
      <w:r w:rsidRPr="00E744AB">
        <w:rPr>
          <w:i/>
          <w:iCs/>
          <w:lang w:val="da-DK"/>
        </w:rPr>
        <w:t>68</w:t>
      </w:r>
      <w:r w:rsidRPr="00E744AB">
        <w:rPr>
          <w:lang w:val="da-DK"/>
        </w:rPr>
        <w:t>(2), 186–194. https://doi.org/10.1017/wsc.2020.12</w:t>
      </w:r>
    </w:p>
    <w:p w14:paraId="67881719" w14:textId="77777777" w:rsidR="00E744AB" w:rsidRDefault="00E744AB" w:rsidP="00E744AB">
      <w:pPr>
        <w:pStyle w:val="Bibliography"/>
      </w:pPr>
      <w:r w:rsidRPr="00E744AB">
        <w:rPr>
          <w:lang w:val="da-DK"/>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6AEB0E5E" w14:textId="77777777" w:rsidR="00E744AB" w:rsidRDefault="00E744AB" w:rsidP="00E744AB">
      <w:pPr>
        <w:pStyle w:val="Bibliography"/>
      </w:pPr>
      <w:r>
        <w:t xml:space="preserve">Statistics Denmark. (2025). </w:t>
      </w:r>
      <w:r>
        <w:rPr>
          <w:i/>
          <w:iCs/>
        </w:rPr>
        <w:t>Cropland</w:t>
      </w:r>
      <w:r>
        <w:t>. https://www.dst.dk/en/Statistik/emner/erhvervsliv/landbrug-gartneri-og-skovbrug/det-dyrkede-areal</w:t>
      </w:r>
    </w:p>
    <w:p w14:paraId="569328C1" w14:textId="77777777" w:rsidR="00E744AB" w:rsidRDefault="00E744AB" w:rsidP="00E744AB">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68F50A6" w14:textId="77777777" w:rsidR="00E744AB" w:rsidRDefault="00E744AB" w:rsidP="00E744AB">
      <w:pPr>
        <w:pStyle w:val="Bibliography"/>
      </w:pPr>
      <w:r>
        <w:lastRenderedPageBreak/>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15D6A9" w14:textId="77777777" w:rsidR="00E744AB" w:rsidRDefault="00E744AB" w:rsidP="00E744AB">
      <w:pPr>
        <w:pStyle w:val="Bibliography"/>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17D8C985" w14:textId="77777777" w:rsidR="00E744AB" w:rsidRDefault="00E744AB" w:rsidP="00E744AB">
      <w:pPr>
        <w:pStyle w:val="Bibliography"/>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72B7A8AA" w14:textId="77777777" w:rsidR="00E744AB" w:rsidRDefault="00E744AB" w:rsidP="00E744AB">
      <w:pPr>
        <w:pStyle w:val="Bibliography"/>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0ACE6830" w14:textId="77777777" w:rsidR="00E744AB" w:rsidRDefault="00E744AB" w:rsidP="00E744AB">
      <w:pPr>
        <w:pStyle w:val="Bibliography"/>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2B7FB89B" w14:textId="77777777" w:rsidR="00E744AB" w:rsidRDefault="00E744AB" w:rsidP="00E744AB">
      <w:pPr>
        <w:pStyle w:val="Bibliography"/>
      </w:pPr>
      <w:r>
        <w:t xml:space="preserve">Westh, T. B., Hauschild, M. Z., Birkved, M., Jørgensen, M. S., Rosenbaum, R. K., &amp; Fantke, P. (2015). The USEtox story: A survey of model developer visions and user requirements. </w:t>
      </w:r>
      <w:r>
        <w:rPr>
          <w:i/>
          <w:iCs/>
        </w:rPr>
        <w:t>The International Journal of Life Cycle Assessment</w:t>
      </w:r>
      <w:r>
        <w:t xml:space="preserve">, </w:t>
      </w:r>
      <w:r>
        <w:rPr>
          <w:i/>
          <w:iCs/>
        </w:rPr>
        <w:t>20</w:t>
      </w:r>
      <w:r>
        <w:t>(2), 299–310. https://doi.org/10.1007/s11367-014-0829-8</w:t>
      </w:r>
    </w:p>
    <w:p w14:paraId="5DD9CA81" w14:textId="77777777" w:rsidR="00E744AB" w:rsidRDefault="00E744AB" w:rsidP="00E744AB">
      <w:pPr>
        <w:pStyle w:val="Bibliography"/>
      </w:pPr>
      <w:r>
        <w:t xml:space="preserve">Wickham, H., Averick, M., Bryan, J., Chang, W., McGowan, L. D., François, R., Grolemund, G., Hayes, A., Henry, L., Hester, J., Kuhn, M., Pedersen, T. L., Miller, E., Bache, S. M., Müller, K., Ooms, J., Robinson, D., Seidel, D. P., Spinu, V., … Yutani, H. </w:t>
      </w:r>
      <w:r>
        <w:lastRenderedPageBreak/>
        <w:t xml:space="preserve">(2019). Welcome to the Tidyverse. </w:t>
      </w:r>
      <w:r>
        <w:rPr>
          <w:i/>
          <w:iCs/>
        </w:rPr>
        <w:t>Journal of Open Source Software</w:t>
      </w:r>
      <w:r>
        <w:t xml:space="preserve">, </w:t>
      </w:r>
      <w:r>
        <w:rPr>
          <w:i/>
          <w:iCs/>
        </w:rPr>
        <w:t>4</w:t>
      </w:r>
      <w:r>
        <w:t>(43), 1686. https://doi.org/10.21105/joss.01686</w:t>
      </w:r>
    </w:p>
    <w:p w14:paraId="073A998C" w14:textId="77777777" w:rsidR="00E744AB" w:rsidRDefault="00E744AB" w:rsidP="00E744AB">
      <w:pPr>
        <w:pStyle w:val="Bibliography"/>
      </w:pPr>
      <w:r>
        <w:t xml:space="preserve">Wickham, H., &amp; Bryan, J. (2023). </w:t>
      </w:r>
      <w:r>
        <w:rPr>
          <w:i/>
          <w:iCs/>
        </w:rPr>
        <w:t>readxl: Read Excel Files</w:t>
      </w:r>
      <w:r>
        <w:t>. https://CRAN.R-project.org/package=readxl</w:t>
      </w:r>
    </w:p>
    <w:p w14:paraId="6E214BCD" w14:textId="77777777" w:rsidR="00E744AB" w:rsidRDefault="00E744AB" w:rsidP="00E744AB">
      <w:pPr>
        <w:pStyle w:val="Bibliography"/>
      </w:pPr>
      <w:r>
        <w:t xml:space="preserve">Wickham, H., Pedersen, T. L., &amp; Seidel, D. (2025). </w:t>
      </w:r>
      <w:r>
        <w:rPr>
          <w:i/>
          <w:iCs/>
        </w:rPr>
        <w:t>scales: Scale Functions for Visualization</w:t>
      </w:r>
      <w:r>
        <w:t>. https://CRAN.R-project.org/package=scales</w:t>
      </w:r>
    </w:p>
    <w:p w14:paraId="0E65DD4E" w14:textId="77777777" w:rsidR="00E744AB" w:rsidRDefault="00E744AB" w:rsidP="00E744AB">
      <w:pPr>
        <w:pStyle w:val="Bibliography"/>
      </w:pPr>
      <w:r>
        <w:t xml:space="preserve">Xiao, L., Wang, G., Zhou, H., Jin, X., &amp; Luo, Z. (2022). Coupling agricultural system models with machine learning to facilitate regional predictions of management practices and crop production. </w:t>
      </w:r>
      <w:r>
        <w:rPr>
          <w:i/>
          <w:iCs/>
        </w:rPr>
        <w:t>Environmental Research Letters</w:t>
      </w:r>
      <w:r>
        <w:t xml:space="preserve">, </w:t>
      </w:r>
      <w:r>
        <w:rPr>
          <w:i/>
          <w:iCs/>
        </w:rPr>
        <w:t>17</w:t>
      </w:r>
      <w:r>
        <w:t>(11), 114027. https://doi.org/10.1088/1748-9326/ac9c71</w:t>
      </w:r>
    </w:p>
    <w:p w14:paraId="74E7A71D" w14:textId="77777777" w:rsidR="00E744AB" w:rsidRDefault="00E744AB" w:rsidP="00E744AB">
      <w:pPr>
        <w:pStyle w:val="Bibliography"/>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6C995CA5"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Virginia Anne Nichols" w:date="2026-01-22T09:16:00Z" w:initials="VN">
    <w:p w14:paraId="6C81547D" w14:textId="04542B02"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5" w:author="Virginia Anne Nichols" w:date="2026-03-25T16:00:00Z" w:initials="VN">
    <w:p w14:paraId="177B940B" w14:textId="77777777" w:rsidR="00EF786B" w:rsidRDefault="00EF786B" w:rsidP="00EF786B">
      <w:pPr>
        <w:pStyle w:val="CommentText"/>
      </w:pPr>
      <w:r>
        <w:rPr>
          <w:rStyle w:val="CommentReference"/>
        </w:rPr>
        <w:annotationRef/>
      </w:r>
      <w:r>
        <w:t xml:space="preserve">I could use help finding a good citation for this. </w:t>
      </w:r>
    </w:p>
  </w:comment>
  <w:comment w:id="6" w:author="Virginia Anne Nichols" w:date="2025-11-26T10:39:00Z" w:initials="VN">
    <w:p w14:paraId="30569D99" w14:textId="45F236DF" w:rsidR="00602609" w:rsidRDefault="00602609" w:rsidP="00602609">
      <w:pPr>
        <w:pStyle w:val="CommentText"/>
      </w:pPr>
      <w:r>
        <w:rPr>
          <w:rStyle w:val="CommentReference"/>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81547D" w15:done="0"/>
  <w15:commentEx w15:paraId="177B940B"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89A46" w16cex:dateUtc="2026-01-22T08:16:00Z"/>
  <w16cex:commentExtensible w16cex:durableId="33BAF827" w16cex:dateUtc="2026-03-25T15:00: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81547D" w16cid:durableId="33B89A46"/>
  <w16cid:commentId w16cid:paraId="177B940B" w16cid:durableId="33BAF827"/>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3CA1B" w14:textId="77777777" w:rsidR="00911BFB" w:rsidRDefault="00911BFB">
      <w:r>
        <w:separator/>
      </w:r>
    </w:p>
  </w:endnote>
  <w:endnote w:type="continuationSeparator" w:id="0">
    <w:p w14:paraId="45466E80" w14:textId="77777777" w:rsidR="00911BFB" w:rsidRDefault="00911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B0BD" w14:textId="77777777" w:rsidR="00911BFB" w:rsidRDefault="00911BFB">
      <w:r>
        <w:separator/>
      </w:r>
    </w:p>
  </w:footnote>
  <w:footnote w:type="continuationSeparator" w:id="0">
    <w:p w14:paraId="4F942C2C" w14:textId="77777777" w:rsidR="00911BFB" w:rsidRDefault="00911B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618C"/>
    <w:rsid w:val="000103DD"/>
    <w:rsid w:val="0001054F"/>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7203"/>
    <w:rsid w:val="00062BFA"/>
    <w:rsid w:val="00063C63"/>
    <w:rsid w:val="000701DF"/>
    <w:rsid w:val="00075466"/>
    <w:rsid w:val="00083D1C"/>
    <w:rsid w:val="00091299"/>
    <w:rsid w:val="00092530"/>
    <w:rsid w:val="000A074B"/>
    <w:rsid w:val="000A78B8"/>
    <w:rsid w:val="000B0944"/>
    <w:rsid w:val="000B21E9"/>
    <w:rsid w:val="000B2786"/>
    <w:rsid w:val="000B6D43"/>
    <w:rsid w:val="000B7E46"/>
    <w:rsid w:val="000C25A5"/>
    <w:rsid w:val="000D5177"/>
    <w:rsid w:val="000E0ED3"/>
    <w:rsid w:val="000E7436"/>
    <w:rsid w:val="000F7586"/>
    <w:rsid w:val="00101B88"/>
    <w:rsid w:val="00111917"/>
    <w:rsid w:val="001151AB"/>
    <w:rsid w:val="0012160D"/>
    <w:rsid w:val="00121AD9"/>
    <w:rsid w:val="00123F93"/>
    <w:rsid w:val="0012446A"/>
    <w:rsid w:val="00125166"/>
    <w:rsid w:val="00126F2F"/>
    <w:rsid w:val="00133612"/>
    <w:rsid w:val="0014451B"/>
    <w:rsid w:val="0014626F"/>
    <w:rsid w:val="001479F9"/>
    <w:rsid w:val="00156D97"/>
    <w:rsid w:val="00170EC0"/>
    <w:rsid w:val="00197824"/>
    <w:rsid w:val="001A00CE"/>
    <w:rsid w:val="001A1339"/>
    <w:rsid w:val="001A1A26"/>
    <w:rsid w:val="001A2BE0"/>
    <w:rsid w:val="001A455C"/>
    <w:rsid w:val="001B0163"/>
    <w:rsid w:val="001B5010"/>
    <w:rsid w:val="001C0F78"/>
    <w:rsid w:val="001C2FB2"/>
    <w:rsid w:val="001C52EB"/>
    <w:rsid w:val="001C7E86"/>
    <w:rsid w:val="001C7F6C"/>
    <w:rsid w:val="001D3CD3"/>
    <w:rsid w:val="001E79BC"/>
    <w:rsid w:val="001F07F6"/>
    <w:rsid w:val="00204786"/>
    <w:rsid w:val="00206215"/>
    <w:rsid w:val="00216616"/>
    <w:rsid w:val="0022360D"/>
    <w:rsid w:val="00226AAF"/>
    <w:rsid w:val="002314A6"/>
    <w:rsid w:val="00231E9B"/>
    <w:rsid w:val="002505D4"/>
    <w:rsid w:val="0025438D"/>
    <w:rsid w:val="00257317"/>
    <w:rsid w:val="00260E18"/>
    <w:rsid w:val="00274552"/>
    <w:rsid w:val="00276F65"/>
    <w:rsid w:val="002770DF"/>
    <w:rsid w:val="00297F70"/>
    <w:rsid w:val="002A08AE"/>
    <w:rsid w:val="002A0F74"/>
    <w:rsid w:val="002A4453"/>
    <w:rsid w:val="002A518A"/>
    <w:rsid w:val="002A55FC"/>
    <w:rsid w:val="002A5F86"/>
    <w:rsid w:val="002A6EBF"/>
    <w:rsid w:val="002A7D26"/>
    <w:rsid w:val="002B4C35"/>
    <w:rsid w:val="002B6F1A"/>
    <w:rsid w:val="002B6F7E"/>
    <w:rsid w:val="002C160E"/>
    <w:rsid w:val="002C3BDB"/>
    <w:rsid w:val="002D10E5"/>
    <w:rsid w:val="002D5BD0"/>
    <w:rsid w:val="002E25E6"/>
    <w:rsid w:val="002E4152"/>
    <w:rsid w:val="002E4D53"/>
    <w:rsid w:val="002F3039"/>
    <w:rsid w:val="002F485B"/>
    <w:rsid w:val="002F5DE4"/>
    <w:rsid w:val="00300184"/>
    <w:rsid w:val="0032308D"/>
    <w:rsid w:val="003324BB"/>
    <w:rsid w:val="0033669D"/>
    <w:rsid w:val="0034221E"/>
    <w:rsid w:val="003479FB"/>
    <w:rsid w:val="00381089"/>
    <w:rsid w:val="0038548F"/>
    <w:rsid w:val="003A1B51"/>
    <w:rsid w:val="003B1029"/>
    <w:rsid w:val="003B122A"/>
    <w:rsid w:val="003C0D24"/>
    <w:rsid w:val="003C4420"/>
    <w:rsid w:val="003C7F19"/>
    <w:rsid w:val="003D3B6E"/>
    <w:rsid w:val="003E7454"/>
    <w:rsid w:val="003E7CBF"/>
    <w:rsid w:val="00402490"/>
    <w:rsid w:val="0040336B"/>
    <w:rsid w:val="00406592"/>
    <w:rsid w:val="00423AE6"/>
    <w:rsid w:val="004246D5"/>
    <w:rsid w:val="004346DF"/>
    <w:rsid w:val="00434E4D"/>
    <w:rsid w:val="00434EDD"/>
    <w:rsid w:val="00436E4A"/>
    <w:rsid w:val="004564AC"/>
    <w:rsid w:val="00462BFF"/>
    <w:rsid w:val="004639D1"/>
    <w:rsid w:val="0047780D"/>
    <w:rsid w:val="00484C33"/>
    <w:rsid w:val="00494819"/>
    <w:rsid w:val="00496DB9"/>
    <w:rsid w:val="004A247E"/>
    <w:rsid w:val="004B32D1"/>
    <w:rsid w:val="004C06F7"/>
    <w:rsid w:val="004C0D61"/>
    <w:rsid w:val="004C4425"/>
    <w:rsid w:val="004E1E8C"/>
    <w:rsid w:val="004E29C7"/>
    <w:rsid w:val="004E7F25"/>
    <w:rsid w:val="004F07A5"/>
    <w:rsid w:val="004F3DC3"/>
    <w:rsid w:val="004F47C3"/>
    <w:rsid w:val="00504D16"/>
    <w:rsid w:val="00506067"/>
    <w:rsid w:val="005070A2"/>
    <w:rsid w:val="00513033"/>
    <w:rsid w:val="00523DF1"/>
    <w:rsid w:val="0053182E"/>
    <w:rsid w:val="00532D1E"/>
    <w:rsid w:val="00541BA9"/>
    <w:rsid w:val="00542AB7"/>
    <w:rsid w:val="00542FF3"/>
    <w:rsid w:val="0054576C"/>
    <w:rsid w:val="0054664B"/>
    <w:rsid w:val="005515FA"/>
    <w:rsid w:val="00553D8F"/>
    <w:rsid w:val="00556DE2"/>
    <w:rsid w:val="005579A3"/>
    <w:rsid w:val="00563083"/>
    <w:rsid w:val="005642B7"/>
    <w:rsid w:val="00571F26"/>
    <w:rsid w:val="00572988"/>
    <w:rsid w:val="00582664"/>
    <w:rsid w:val="00583A92"/>
    <w:rsid w:val="00593698"/>
    <w:rsid w:val="00593AFB"/>
    <w:rsid w:val="00593E72"/>
    <w:rsid w:val="0059549C"/>
    <w:rsid w:val="005A4CB9"/>
    <w:rsid w:val="005A746C"/>
    <w:rsid w:val="005B40AA"/>
    <w:rsid w:val="005B5D33"/>
    <w:rsid w:val="005B774F"/>
    <w:rsid w:val="005C0BB4"/>
    <w:rsid w:val="005C27E0"/>
    <w:rsid w:val="005C3B4B"/>
    <w:rsid w:val="005D5FF2"/>
    <w:rsid w:val="005E12EA"/>
    <w:rsid w:val="005E150B"/>
    <w:rsid w:val="005E5E7E"/>
    <w:rsid w:val="005F1FF2"/>
    <w:rsid w:val="005F4DAC"/>
    <w:rsid w:val="00602609"/>
    <w:rsid w:val="0060270F"/>
    <w:rsid w:val="00602B25"/>
    <w:rsid w:val="00604776"/>
    <w:rsid w:val="006067D9"/>
    <w:rsid w:val="00614437"/>
    <w:rsid w:val="00623603"/>
    <w:rsid w:val="0062645F"/>
    <w:rsid w:val="00645D68"/>
    <w:rsid w:val="00646AD5"/>
    <w:rsid w:val="00647DEF"/>
    <w:rsid w:val="0066480E"/>
    <w:rsid w:val="006774E5"/>
    <w:rsid w:val="006804BA"/>
    <w:rsid w:val="00680EF7"/>
    <w:rsid w:val="00686048"/>
    <w:rsid w:val="006A110F"/>
    <w:rsid w:val="006A4060"/>
    <w:rsid w:val="006B1467"/>
    <w:rsid w:val="006B4AC3"/>
    <w:rsid w:val="006B6B39"/>
    <w:rsid w:val="006B785A"/>
    <w:rsid w:val="006C04E3"/>
    <w:rsid w:val="006C0AA5"/>
    <w:rsid w:val="006C3DC0"/>
    <w:rsid w:val="006D5A73"/>
    <w:rsid w:val="006E0E49"/>
    <w:rsid w:val="006E36A2"/>
    <w:rsid w:val="006E6121"/>
    <w:rsid w:val="006F15B8"/>
    <w:rsid w:val="006F2D77"/>
    <w:rsid w:val="006F3CE0"/>
    <w:rsid w:val="006F4E10"/>
    <w:rsid w:val="006F54D7"/>
    <w:rsid w:val="00700ACD"/>
    <w:rsid w:val="007010D9"/>
    <w:rsid w:val="00704184"/>
    <w:rsid w:val="00707657"/>
    <w:rsid w:val="0071502D"/>
    <w:rsid w:val="00715DB1"/>
    <w:rsid w:val="00717BE6"/>
    <w:rsid w:val="00733FC7"/>
    <w:rsid w:val="007348E9"/>
    <w:rsid w:val="00737D7A"/>
    <w:rsid w:val="0074488E"/>
    <w:rsid w:val="007604BF"/>
    <w:rsid w:val="00763F20"/>
    <w:rsid w:val="00765D21"/>
    <w:rsid w:val="00770D8A"/>
    <w:rsid w:val="00774D16"/>
    <w:rsid w:val="00776C96"/>
    <w:rsid w:val="00781333"/>
    <w:rsid w:val="0078154B"/>
    <w:rsid w:val="00782F03"/>
    <w:rsid w:val="00785EAA"/>
    <w:rsid w:val="007974E5"/>
    <w:rsid w:val="007977B7"/>
    <w:rsid w:val="007A1907"/>
    <w:rsid w:val="007A4225"/>
    <w:rsid w:val="007A49E4"/>
    <w:rsid w:val="007B00DA"/>
    <w:rsid w:val="007B2BE5"/>
    <w:rsid w:val="007C0649"/>
    <w:rsid w:val="007C2B45"/>
    <w:rsid w:val="007D24BE"/>
    <w:rsid w:val="007E73A6"/>
    <w:rsid w:val="00802EF3"/>
    <w:rsid w:val="00806BB5"/>
    <w:rsid w:val="00806D32"/>
    <w:rsid w:val="008141BB"/>
    <w:rsid w:val="008302FF"/>
    <w:rsid w:val="00840816"/>
    <w:rsid w:val="00842881"/>
    <w:rsid w:val="00842BAE"/>
    <w:rsid w:val="00864051"/>
    <w:rsid w:val="0086566B"/>
    <w:rsid w:val="0086596F"/>
    <w:rsid w:val="008845F0"/>
    <w:rsid w:val="008877EC"/>
    <w:rsid w:val="00890183"/>
    <w:rsid w:val="0089183E"/>
    <w:rsid w:val="008935F3"/>
    <w:rsid w:val="00897714"/>
    <w:rsid w:val="008A45D0"/>
    <w:rsid w:val="008A6D63"/>
    <w:rsid w:val="008A7792"/>
    <w:rsid w:val="008B07A4"/>
    <w:rsid w:val="008C1C95"/>
    <w:rsid w:val="008D2724"/>
    <w:rsid w:val="008D3E81"/>
    <w:rsid w:val="008D70A4"/>
    <w:rsid w:val="008E0AD1"/>
    <w:rsid w:val="00901263"/>
    <w:rsid w:val="00911BFB"/>
    <w:rsid w:val="009133AC"/>
    <w:rsid w:val="009217F6"/>
    <w:rsid w:val="0092460A"/>
    <w:rsid w:val="00925DAA"/>
    <w:rsid w:val="00942DBD"/>
    <w:rsid w:val="009432A7"/>
    <w:rsid w:val="00950EEA"/>
    <w:rsid w:val="00953C94"/>
    <w:rsid w:val="00955506"/>
    <w:rsid w:val="00962AFD"/>
    <w:rsid w:val="00967593"/>
    <w:rsid w:val="0098059C"/>
    <w:rsid w:val="009915C2"/>
    <w:rsid w:val="00997243"/>
    <w:rsid w:val="009A203A"/>
    <w:rsid w:val="009A3A5B"/>
    <w:rsid w:val="009A55B2"/>
    <w:rsid w:val="009A7EA2"/>
    <w:rsid w:val="009B1DCF"/>
    <w:rsid w:val="009B6949"/>
    <w:rsid w:val="009C058A"/>
    <w:rsid w:val="009C1E41"/>
    <w:rsid w:val="009D06A0"/>
    <w:rsid w:val="009D2D8D"/>
    <w:rsid w:val="009D7861"/>
    <w:rsid w:val="009E4F40"/>
    <w:rsid w:val="009E6CDC"/>
    <w:rsid w:val="009F76B3"/>
    <w:rsid w:val="00A04631"/>
    <w:rsid w:val="00A142CB"/>
    <w:rsid w:val="00A20044"/>
    <w:rsid w:val="00A20B07"/>
    <w:rsid w:val="00A240D9"/>
    <w:rsid w:val="00A249FA"/>
    <w:rsid w:val="00A31C4F"/>
    <w:rsid w:val="00A3505F"/>
    <w:rsid w:val="00A41B89"/>
    <w:rsid w:val="00A41D40"/>
    <w:rsid w:val="00A43FCF"/>
    <w:rsid w:val="00A453E4"/>
    <w:rsid w:val="00A52678"/>
    <w:rsid w:val="00A62539"/>
    <w:rsid w:val="00A71CA9"/>
    <w:rsid w:val="00A75203"/>
    <w:rsid w:val="00A80E50"/>
    <w:rsid w:val="00A81ACF"/>
    <w:rsid w:val="00A82D15"/>
    <w:rsid w:val="00A83B4F"/>
    <w:rsid w:val="00A83EB3"/>
    <w:rsid w:val="00A8682B"/>
    <w:rsid w:val="00A90095"/>
    <w:rsid w:val="00A935FC"/>
    <w:rsid w:val="00A9790A"/>
    <w:rsid w:val="00AA2DBB"/>
    <w:rsid w:val="00AA7374"/>
    <w:rsid w:val="00AC0E09"/>
    <w:rsid w:val="00AC10C6"/>
    <w:rsid w:val="00AC574D"/>
    <w:rsid w:val="00AC6691"/>
    <w:rsid w:val="00AD04C7"/>
    <w:rsid w:val="00AD6F9E"/>
    <w:rsid w:val="00AE1EFC"/>
    <w:rsid w:val="00AE2C54"/>
    <w:rsid w:val="00AE3AE5"/>
    <w:rsid w:val="00AE6687"/>
    <w:rsid w:val="00AF0363"/>
    <w:rsid w:val="00AF348D"/>
    <w:rsid w:val="00AF5044"/>
    <w:rsid w:val="00B20190"/>
    <w:rsid w:val="00B2115D"/>
    <w:rsid w:val="00B27B76"/>
    <w:rsid w:val="00B3112B"/>
    <w:rsid w:val="00B409A1"/>
    <w:rsid w:val="00B4141B"/>
    <w:rsid w:val="00B444A3"/>
    <w:rsid w:val="00B559CC"/>
    <w:rsid w:val="00B65967"/>
    <w:rsid w:val="00B76139"/>
    <w:rsid w:val="00B83835"/>
    <w:rsid w:val="00B84F20"/>
    <w:rsid w:val="00B949C8"/>
    <w:rsid w:val="00BA7F3D"/>
    <w:rsid w:val="00BB112E"/>
    <w:rsid w:val="00BB220E"/>
    <w:rsid w:val="00BB2262"/>
    <w:rsid w:val="00BB7322"/>
    <w:rsid w:val="00BB7C9B"/>
    <w:rsid w:val="00BC2028"/>
    <w:rsid w:val="00BC7DE8"/>
    <w:rsid w:val="00BD0B68"/>
    <w:rsid w:val="00BD2394"/>
    <w:rsid w:val="00BD5966"/>
    <w:rsid w:val="00BE5883"/>
    <w:rsid w:val="00BF3618"/>
    <w:rsid w:val="00C10FAD"/>
    <w:rsid w:val="00C1138B"/>
    <w:rsid w:val="00C13EAE"/>
    <w:rsid w:val="00C16073"/>
    <w:rsid w:val="00C20C1A"/>
    <w:rsid w:val="00C23509"/>
    <w:rsid w:val="00C33AD4"/>
    <w:rsid w:val="00C35B15"/>
    <w:rsid w:val="00C37AD5"/>
    <w:rsid w:val="00C459D5"/>
    <w:rsid w:val="00C651C3"/>
    <w:rsid w:val="00C70707"/>
    <w:rsid w:val="00C75545"/>
    <w:rsid w:val="00C75709"/>
    <w:rsid w:val="00C817D7"/>
    <w:rsid w:val="00C874A3"/>
    <w:rsid w:val="00C91C94"/>
    <w:rsid w:val="00CA1D8C"/>
    <w:rsid w:val="00CA273C"/>
    <w:rsid w:val="00CA2FBE"/>
    <w:rsid w:val="00CB1BFB"/>
    <w:rsid w:val="00CC097D"/>
    <w:rsid w:val="00CC0DC2"/>
    <w:rsid w:val="00CC1AAD"/>
    <w:rsid w:val="00CC4281"/>
    <w:rsid w:val="00CC4F03"/>
    <w:rsid w:val="00CC5D66"/>
    <w:rsid w:val="00CC6C30"/>
    <w:rsid w:val="00CD19F2"/>
    <w:rsid w:val="00CD7E08"/>
    <w:rsid w:val="00CE4B26"/>
    <w:rsid w:val="00CF198B"/>
    <w:rsid w:val="00CF1E52"/>
    <w:rsid w:val="00CF32A9"/>
    <w:rsid w:val="00CF6D65"/>
    <w:rsid w:val="00D00598"/>
    <w:rsid w:val="00D00706"/>
    <w:rsid w:val="00D066A5"/>
    <w:rsid w:val="00D12203"/>
    <w:rsid w:val="00D208C5"/>
    <w:rsid w:val="00D215C3"/>
    <w:rsid w:val="00D215DB"/>
    <w:rsid w:val="00D276E3"/>
    <w:rsid w:val="00D34E34"/>
    <w:rsid w:val="00D37FA3"/>
    <w:rsid w:val="00D5253E"/>
    <w:rsid w:val="00D52562"/>
    <w:rsid w:val="00D56F4F"/>
    <w:rsid w:val="00D60536"/>
    <w:rsid w:val="00D86704"/>
    <w:rsid w:val="00D87780"/>
    <w:rsid w:val="00D92540"/>
    <w:rsid w:val="00D96229"/>
    <w:rsid w:val="00DA275B"/>
    <w:rsid w:val="00DA3E7B"/>
    <w:rsid w:val="00DA570F"/>
    <w:rsid w:val="00DB07CC"/>
    <w:rsid w:val="00DB3916"/>
    <w:rsid w:val="00DC0149"/>
    <w:rsid w:val="00DC0967"/>
    <w:rsid w:val="00DC3511"/>
    <w:rsid w:val="00DC3E09"/>
    <w:rsid w:val="00DC7880"/>
    <w:rsid w:val="00DD04CB"/>
    <w:rsid w:val="00DD770E"/>
    <w:rsid w:val="00DE3417"/>
    <w:rsid w:val="00DE4D97"/>
    <w:rsid w:val="00DF07E9"/>
    <w:rsid w:val="00E0386A"/>
    <w:rsid w:val="00E04EB0"/>
    <w:rsid w:val="00E11F92"/>
    <w:rsid w:val="00E1366F"/>
    <w:rsid w:val="00E16D67"/>
    <w:rsid w:val="00E20D20"/>
    <w:rsid w:val="00E33D15"/>
    <w:rsid w:val="00E35659"/>
    <w:rsid w:val="00E41219"/>
    <w:rsid w:val="00E42022"/>
    <w:rsid w:val="00E458E4"/>
    <w:rsid w:val="00E45AC5"/>
    <w:rsid w:val="00E50039"/>
    <w:rsid w:val="00E50922"/>
    <w:rsid w:val="00E64C10"/>
    <w:rsid w:val="00E67272"/>
    <w:rsid w:val="00E744AB"/>
    <w:rsid w:val="00E75CD1"/>
    <w:rsid w:val="00E77106"/>
    <w:rsid w:val="00E83610"/>
    <w:rsid w:val="00E84791"/>
    <w:rsid w:val="00E9789B"/>
    <w:rsid w:val="00EA5B2A"/>
    <w:rsid w:val="00EA65A3"/>
    <w:rsid w:val="00EC5CCC"/>
    <w:rsid w:val="00EE1254"/>
    <w:rsid w:val="00EE52D6"/>
    <w:rsid w:val="00EF288A"/>
    <w:rsid w:val="00EF3506"/>
    <w:rsid w:val="00EF62F9"/>
    <w:rsid w:val="00EF786B"/>
    <w:rsid w:val="00F07C2C"/>
    <w:rsid w:val="00F26976"/>
    <w:rsid w:val="00F34EA9"/>
    <w:rsid w:val="00F35751"/>
    <w:rsid w:val="00F36B54"/>
    <w:rsid w:val="00F371C1"/>
    <w:rsid w:val="00F41E5B"/>
    <w:rsid w:val="00F4447D"/>
    <w:rsid w:val="00F508EF"/>
    <w:rsid w:val="00F51540"/>
    <w:rsid w:val="00F61077"/>
    <w:rsid w:val="00F667EB"/>
    <w:rsid w:val="00F668A9"/>
    <w:rsid w:val="00F87470"/>
    <w:rsid w:val="00F949F1"/>
    <w:rsid w:val="00F960D0"/>
    <w:rsid w:val="00FA1677"/>
    <w:rsid w:val="00FA499F"/>
    <w:rsid w:val="00FB0203"/>
    <w:rsid w:val="00FC4A41"/>
    <w:rsid w:val="00FD05FC"/>
    <w:rsid w:val="00FD249C"/>
    <w:rsid w:val="00FD373D"/>
    <w:rsid w:val="00FD5287"/>
    <w:rsid w:val="00FD6C6D"/>
    <w:rsid w:val="00FD74C7"/>
    <w:rsid w:val="00FE32A7"/>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324</TotalTime>
  <Pages>36</Pages>
  <Words>37500</Words>
  <Characters>228752</Characters>
  <Application>Microsoft Office Word</Application>
  <DocSecurity>0</DocSecurity>
  <Lines>1906</Lines>
  <Paragraphs>531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265721</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10</cp:revision>
  <cp:lastPrinted>2020-05-11T07:49:00Z</cp:lastPrinted>
  <dcterms:created xsi:type="dcterms:W3CDTF">2026-03-25T13:13:00Z</dcterms:created>
  <dcterms:modified xsi:type="dcterms:W3CDTF">2026-03-25T19:03:00Z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id="xf0XKuk9"/&gt;&lt;style id="http://www.zotero.org/styles/apa" locale="en-US" hasBibliography="1" bibliographyStyleHasBeenSet="1"/&gt;&lt;prefs&gt;&lt;pref name="fieldType" value="Field"/&gt;&lt;/prefs&gt;&lt;/data&gt;</vt:lpwstr>
  </property>
</Properties>
</file>